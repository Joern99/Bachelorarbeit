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45A0" w14:textId="77777777" w:rsidR="00CB2FD3" w:rsidRDefault="00F13C19" w:rsidP="00CB2FD3">
      <w:pPr>
        <w:pStyle w:val="FHEmpfnger"/>
      </w:pPr>
      <w:r>
        <w:t>An das Prüfungsamt</w:t>
      </w:r>
    </w:p>
    <w:p w14:paraId="0B2FE0D9" w14:textId="2967BD68" w:rsidR="00CB2FD3" w:rsidRDefault="00CB2FD3" w:rsidP="0060588C">
      <w:pPr>
        <w:pStyle w:val="FHEmpfnger"/>
        <w:spacing w:after="360"/>
        <w:rPr>
          <w:rStyle w:val="FHEmpfngerZchn"/>
        </w:rPr>
      </w:pPr>
      <w:r>
        <w:t xml:space="preserve">des </w:t>
      </w:r>
      <w:sdt>
        <w:sdtPr>
          <w:rPr>
            <w:rStyle w:val="FHEmpfngerZchn"/>
          </w:rPr>
          <w:alias w:val="Fachbereich/Institut"/>
          <w:tag w:val="Fachbereich"/>
          <w:id w:val="1508326299"/>
          <w:placeholder>
            <w:docPart w:val="A58D8F561797AD41A307E250ECCCDEC3"/>
          </w:placeholder>
          <w15:color w:val="FF0000"/>
          <w:dropDownList>
            <w:listItem w:value="Wählen Sie ein Element aus."/>
            <w:listItem w:displayText="Fachbereichs Agrarwirtschaft" w:value="Fachbereichs Agrarwirtschaft"/>
            <w:listItem w:displayText="/ der Gesundheitsstudiengänge" w:value="/ der Gesundheitsstudiengänge"/>
            <w:listItem w:displayText="Fachbereichs Informatik und Elektrotechnik" w:value="Fachbereichs Informatik und Elektrotechnik"/>
            <w:listItem w:displayText="Fachbereichs Maschinenwesen" w:value="Fachbereichs Maschinenwesen"/>
            <w:listItem w:displayText="Fachbereichs Medien" w:value="Fachbereichs Medien"/>
            <w:listItem w:displayText="Instituts für Bauwesen" w:value="Instituts für Bauwesen"/>
            <w:listItem w:displayText="Fachbereichs Soziale Arbeit und Gesundheit" w:value="Fachbereichs Soziale Arbeit und Gesundheit"/>
            <w:listItem w:displayText="Fachbereichs Wirtschaft" w:value="Fachbereichs Wirtschaft"/>
          </w:dropDownList>
        </w:sdtPr>
        <w:sdtEndPr>
          <w:rPr>
            <w:rStyle w:val="Absatz-Standardschriftart"/>
          </w:rPr>
        </w:sdtEndPr>
        <w:sdtContent>
          <w:r w:rsidR="008008D9">
            <w:rPr>
              <w:rStyle w:val="FHEmpfngerZchn"/>
            </w:rPr>
            <w:t>Fachbereichs Wirtschaft</w:t>
          </w:r>
        </w:sdtContent>
      </w:sdt>
    </w:p>
    <w:p w14:paraId="46D19084" w14:textId="46519B91" w:rsidR="003E6890" w:rsidRDefault="002B4A73" w:rsidP="0060588C">
      <w:pPr>
        <w:pStyle w:val="berschrift2"/>
        <w:spacing w:after="360"/>
        <w:jc w:val="center"/>
      </w:pPr>
      <w:r>
        <w:t>Antrag auf</w:t>
      </w:r>
      <w:r w:rsidR="00CB2FD3">
        <w:t xml:space="preserve"> Zulassung zur</w:t>
      </w:r>
      <w:r>
        <w:t xml:space="preserve"> </w:t>
      </w:r>
      <w:sdt>
        <w:sdtPr>
          <w:rPr>
            <w:rStyle w:val="berschrift2Zchn"/>
            <w:b/>
          </w:rPr>
          <w:alias w:val="Abschlussarbeit"/>
          <w:tag w:val="Abschlussarbeit"/>
          <w:id w:val="-1989937434"/>
          <w:placeholder>
            <w:docPart w:val="698E290A5063CF4CB8FA15151C762BA1"/>
          </w:placeholder>
          <w15:color w:val="FF0000"/>
          <w:dropDownList>
            <w:listItem w:value="Wählen Sie ein Element aus."/>
            <w:listItem w:displayText="Bachelorthesis" w:value="Bachelorthesis"/>
            <w:listItem w:displayText="Masterthesis" w:value="Masterthesis"/>
          </w:dropDownList>
        </w:sdtPr>
        <w:sdtEndPr>
          <w:rPr>
            <w:rStyle w:val="Absatz-Standardschriftart"/>
            <w:b w:val="0"/>
          </w:rPr>
        </w:sdtEndPr>
        <w:sdtContent>
          <w:r w:rsidR="008008D9">
            <w:rPr>
              <w:rStyle w:val="berschrift2Zchn"/>
              <w:b/>
            </w:rPr>
            <w:t>Bachelorthesis</w:t>
          </w:r>
        </w:sdtContent>
      </w:sdt>
    </w:p>
    <w:p w14:paraId="70A1EDD1" w14:textId="7830FFDF" w:rsidR="00AC068F" w:rsidRDefault="00CB2FD3" w:rsidP="00CB2FD3">
      <w:pPr>
        <w:pStyle w:val="FHFlietext"/>
      </w:pPr>
      <w:r>
        <w:t xml:space="preserve">Name, Vorname: </w:t>
      </w:r>
      <w:sdt>
        <w:sdtPr>
          <w:rPr>
            <w:rStyle w:val="FHFlietextZchn"/>
          </w:rPr>
          <w:alias w:val="Vor- und Nachname"/>
          <w:tag w:val="Vor- und Nachname"/>
          <w:id w:val="-362057848"/>
          <w:placeholder>
            <w:docPart w:val="6B75F861ED25224EA16A18000336B55E"/>
          </w:placeholder>
          <w15:color w:val="FF0000"/>
        </w:sdtPr>
        <w:sdtEndPr>
          <w:rPr>
            <w:rStyle w:val="Absatz-Standardschriftart"/>
          </w:rPr>
        </w:sdtEndPr>
        <w:sdtContent>
          <w:r w:rsidR="008008D9">
            <w:rPr>
              <w:rStyle w:val="FHFlietextZchn"/>
            </w:rPr>
            <w:t>Joern Ahlert</w:t>
          </w:r>
        </w:sdtContent>
      </w:sdt>
      <w:r w:rsidR="00E86AE0">
        <w:t xml:space="preserve">, </w:t>
      </w:r>
      <w:r w:rsidR="00E7775A">
        <w:t xml:space="preserve">Matrikel-Nr.: </w:t>
      </w:r>
      <w:sdt>
        <w:sdtPr>
          <w:rPr>
            <w:rStyle w:val="FHFlietextZchn"/>
          </w:rPr>
          <w:alias w:val="Matrikel-Nr."/>
          <w:tag w:val="Matrikel-Nr."/>
          <w:id w:val="2075313457"/>
          <w:placeholder>
            <w:docPart w:val="898FF26E0F0691409F7D058DBEA2EA55"/>
          </w:placeholder>
          <w15:color w:val="FF0000"/>
          <w:text/>
        </w:sdtPr>
        <w:sdtEndPr>
          <w:rPr>
            <w:rStyle w:val="Absatz-Standardschriftart"/>
          </w:rPr>
        </w:sdtEndPr>
        <w:sdtContent>
          <w:r w:rsidR="008008D9">
            <w:rPr>
              <w:rStyle w:val="FHFlietextZchn"/>
            </w:rPr>
            <w:t>941462</w:t>
          </w:r>
        </w:sdtContent>
      </w:sdt>
    </w:p>
    <w:p w14:paraId="0F2D7147" w14:textId="0D90F59E" w:rsidR="00AC068F" w:rsidRDefault="00AC068F" w:rsidP="00CB2FD3">
      <w:pPr>
        <w:pStyle w:val="FHFlietext"/>
      </w:pPr>
      <w:r>
        <w:t>A</w:t>
      </w:r>
      <w:r w:rsidR="006325BE">
        <w:t>dresse</w:t>
      </w:r>
      <w:r>
        <w:t xml:space="preserve">: </w:t>
      </w:r>
      <w:sdt>
        <w:sdtPr>
          <w:rPr>
            <w:rStyle w:val="FHEmpfngerZchn"/>
          </w:rPr>
          <w:alias w:val="Adresse "/>
          <w:tag w:val="Adresse "/>
          <w:id w:val="403187252"/>
          <w:placeholder>
            <w:docPart w:val="711E64A152DE33458B8990E887C98C0B"/>
          </w:placeholder>
          <w15:color w:val="FF0000"/>
        </w:sdtPr>
        <w:sdtEndPr>
          <w:rPr>
            <w:rStyle w:val="Absatz-Standardschriftart"/>
          </w:rPr>
        </w:sdtEndPr>
        <w:sdtContent>
          <w:proofErr w:type="spellStart"/>
          <w:r w:rsidR="008008D9">
            <w:rPr>
              <w:rStyle w:val="FHEmpfngerZchn"/>
            </w:rPr>
            <w:t>Rossdahl</w:t>
          </w:r>
          <w:proofErr w:type="spellEnd"/>
          <w:r w:rsidR="008008D9">
            <w:rPr>
              <w:rStyle w:val="FHEmpfngerZchn"/>
            </w:rPr>
            <w:t xml:space="preserve"> 25, 24794 Borgstedt</w:t>
          </w:r>
        </w:sdtContent>
      </w:sdt>
    </w:p>
    <w:p w14:paraId="5D5F5821" w14:textId="69D4D93A" w:rsidR="00E86AE0" w:rsidRDefault="00AC068F" w:rsidP="00CB2FD3">
      <w:pPr>
        <w:pStyle w:val="FHFlietext"/>
      </w:pPr>
      <w:r>
        <w:t xml:space="preserve">E-Mail: </w:t>
      </w:r>
      <w:sdt>
        <w:sdtPr>
          <w:alias w:val="E-Mail Adresse"/>
          <w:tag w:val="E-Mail Adresse"/>
          <w:id w:val="-119308811"/>
          <w:placeholder>
            <w:docPart w:val="5FAC9A417929364F88F16DF57E6C7094"/>
          </w:placeholder>
          <w15:color w:val="FF0000"/>
          <w:text/>
        </w:sdtPr>
        <w:sdtContent>
          <w:r w:rsidR="008008D9">
            <w:t>joern.ahlert@student.fh-kiel.de</w:t>
          </w:r>
        </w:sdtContent>
      </w:sdt>
      <w:r w:rsidR="00E86AE0">
        <w:t xml:space="preserve">, </w:t>
      </w:r>
      <w:r>
        <w:t xml:space="preserve">Telefon-Nr.: </w:t>
      </w:r>
      <w:sdt>
        <w:sdtPr>
          <w:alias w:val="Telefon-Nr."/>
          <w:tag w:val="Telefon-Nr."/>
          <w:id w:val="2046403109"/>
          <w:placeholder>
            <w:docPart w:val="63E46260E26616488A1710BC14BFD7C0"/>
          </w:placeholder>
          <w15:color w:val="FF0000"/>
          <w:text/>
        </w:sdtPr>
        <w:sdtContent>
          <w:r w:rsidR="008008D9">
            <w:t>017641529024</w:t>
          </w:r>
        </w:sdtContent>
      </w:sdt>
    </w:p>
    <w:p w14:paraId="2DC4D1B1" w14:textId="4D2D61A1" w:rsidR="00AC068F" w:rsidRDefault="00AC068F" w:rsidP="00CB2FD3">
      <w:pPr>
        <w:pStyle w:val="FHFlietext"/>
      </w:pPr>
      <w:r>
        <w:t>Studiengang:</w:t>
      </w:r>
      <w:r w:rsidR="00DC0B3C">
        <w:t xml:space="preserve"> </w:t>
      </w:r>
      <w:sdt>
        <w:sdtPr>
          <w:alias w:val="Studiengang"/>
          <w:tag w:val="Studiengang"/>
          <w:id w:val="-1827817541"/>
          <w:placeholder>
            <w:docPart w:val="EAAE7B2D881564459020DE8E0ED149E2"/>
          </w:placeholder>
          <w15:color w:val="FF0000"/>
          <w:dropDownList>
            <w:listItem w:value="Wählen Sie ein Element aus."/>
            <w:listItem w:displayText="Bachelorstudiengang Architektur" w:value="Bachelorstudiengang Architektur"/>
            <w:listItem w:displayText="Bachelorstudiengang Bauingenieurwesen" w:value="Bachelorstudiengang Bauingenieurwesen"/>
            <w:listItem w:displayText="Bachelorstudiengang Betriebswirtschaftslehre" w:value="Bachelorstudiengang Betriebswirtschaftslehre"/>
            <w:listItem w:displayText="Bachelorstudiengang Betriebswirtschaftslehre Online" w:value="Bachelorstudiengang Betriebswirtschaftslehre Online"/>
            <w:listItem w:displayText="Bachelorstudiengang Betriebswirtschaftslehre Online Teilzeit" w:value="Bachelorstudiengang Betriebswirtschaftslehre Online Teilzeit"/>
            <w:listItem w:displayText="Bachelorstudiengang Elektrotechnik" w:value="Bachelorstudiengang Elektrotechnik"/>
            <w:listItem w:displayText="Bachelorstudiengang Erneuerbare Offshore Energien" w:value="Bachelorstudiengang Erneuerbare Offshore Energien"/>
            <w:listItem w:displayText="Bachelorstudiengang Erziehung und Bildung im Kindesalter - Grundform" w:value="Bachelorstudiengang Erziehung und Bildung im Kindesalter - Grundform"/>
            <w:listItem w:displayText="Bachelorstudiengang Erziehung und Bildung im Kindesalter - Aufbauform" w:value="Bachelorstudiengang Erziehung und Bildung im Kindesalter - Aufbauform"/>
            <w:listItem w:displayText="Bachelorstudiengang Informatik" w:value="Bachelorstudiengang Informatik"/>
            <w:listItem w:displayText="Bachelorstudiengang Internationales Vertriebs- und Einkaufsingenieurwesen" w:value="Bachelorstudiengang Internationales Vertriebs- und Einkaufsingenieurwesen"/>
            <w:listItem w:displayText="Bachelorstudiengang Landwirtschaft" w:value="Bachelorstudiengang Landwirtschaft"/>
            <w:listItem w:displayText="Bachelorstudiengang Kindheitspädagogik" w:value="Bachelorstudiengang Kindheitspädagogik"/>
            <w:listItem w:displayText="Bachelorstudiengang Maschinenbau" w:value="Bachelorstudiengang Maschinenbau"/>
            <w:listItem w:displayText="Bachelorstudiengang Mechatronik" w:value="Bachelorstudiengang Mechatronik"/>
            <w:listItem w:displayText="Bachelorstudiengang Medieningenieur*in" w:value="Bachelorstudiengang Medieningenieur*in"/>
            <w:listItem w:displayText="Bachelorstudiengang Multimedia Production" w:value="Bachelorstudiengang Multimedia Production"/>
            <w:listItem w:displayText="Bachelorstudiengang Nachhaltige Agrarwirtschaft" w:value="Bachelorstudiengang Nachhaltige Agrarwirtschaft"/>
            <w:listItem w:displayText="Bachelorstudiengang Öffentlichkeitsarbeit und Unternehmenskommunikation" w:value="Bachelorstudiengang Öffentlichkeitsarbeit und Unternehmenskommunikation"/>
            <w:listItem w:displayText="Bachelorstudiengang Pflege" w:value="Bachelorstudiengang Pflege"/>
            <w:listItem w:displayText="Bachelorstudiengang Physiotherapie" w:value="Bachelorstudiengang Physiotherapie"/>
            <w:listItem w:displayText="Bachelorstudiengang Schiffbau und Maritime Technik" w:value="Bachelorstudiengang Schiffbau und Maritime Technik"/>
            <w:listItem w:displayText="Bachelorstudiengang Soziale Arbeit" w:value="Bachelorstudiengang Soziale Arbeit"/>
            <w:listItem w:displayText="Bachelorstudiengang Soziale Arbeit Online" w:value="Bachelorstudiengang Soziale Arbeit Online"/>
            <w:listItem w:displayText="Bachelorstudiengang Wirtschaftsinformatik" w:value="Bachelorstudiengang Wirtschaftsinformatik"/>
            <w:listItem w:displayText="Bachelorstudiengang Wirtschaftsinformatik Online" w:value="Bachelorstudiengang Wirtschaftsinformatik Online"/>
            <w:listItem w:displayText="Bachelorstudiengang Wirtschaftsingenieurwesen - Elektrotechnik" w:value="Bachelorstudiengang Wirtschaftsingenieurwesen - Elektrotechnik"/>
            <w:listItem w:displayText="Bachelorstudiengang Wirtschaftsingenieurwesen Internationaler Vertrieb und Einkauf" w:value="Bachelorstudiengang Wirtschaftsingenieurwesen Internationaler Vertrieb und Einkauf"/>
            <w:listItem w:displayText="Masterstudiengang Agrarmanagement" w:value="Masterstudiengang Agrarmanagement"/>
            <w:listItem w:displayText="Masterstudiengang Angewandte Kommunikationswissenschaft" w:value="Masterstudiengang Angewandte Kommunikationswissenschaft"/>
            <w:listItem w:displayText="Masterstudiengang Betriebswirtschaftslehre" w:value="Masterstudiengang Betriebswirtschaftslehre"/>
            <w:listItem w:displayText="Masterstudiengang Betriebswirtschaftslehre Online" w:value="Masterstudiengang Betriebswirtschaftslehre Online"/>
            <w:listItem w:displayText="Masterstudiengang Computer Science" w:value="Masterstudiengang Computer Science"/>
            <w:listItem w:displayText="Masterstudiengang Data Science" w:value="Masterstudiengang Data Science"/>
            <w:listItem w:displayText="Masterstudiengang Digital Business Management" w:value="Masterstudiengang Digital Business Management"/>
            <w:listItem w:displayText="Masterstudiengang Elektrische Technologien" w:value="Masterstudiengang Elektrische Technologien"/>
            <w:listItem w:displayText="Masterstudiengang Financial Accounting, Controlling &amp; Taxation" w:value="Masterstudiengang Financial Accounting, Controlling &amp; Taxation"/>
            <w:listItem w:displayText="Masterstudiengang Forschung, Entwicklung, Management in Sozialer Arbeit, Rehabilitation / Gesundheit oder Kindheitspädagogik" w:value="Masterstudiengang Forschung, Entwicklung, Management in Sozialer Arbeit, Rehabilitation / Gesundheit oder Kindheitspädagogik"/>
            <w:listItem w:displayText="Masterstudiengang Industrial Engineering Online" w:value="Masterstudiengang Industrial Engineering Online"/>
            <w:listItem w:displayText="Masterstudiengang Information Engineering" w:value="Masterstudiengang Information Engineering"/>
            <w:listItem w:displayText="Masterstudiengang Journalismus und Medienwirtschaft" w:value="Masterstudiengang Journalismus und Medienwirtschaft"/>
            <w:listItem w:displayText="Masterstudiengang Klinische Sozialarbeit" w:value="Masterstudiengang Klinische Sozialarbeit"/>
            <w:listItem w:displayText="Masterstudiengang Leitung und Innovation in Sozialer Arbeit und Kindheitspädagogik" w:value="Masterstudiengang Leitung und Innovation in Sozialer Arbeit und Kindheitspädagogik"/>
            <w:listItem w:displayText="Masterstudiengang Maschinenbau" w:value="Masterstudiengang Maschinenbau"/>
            <w:listItem w:displayText="Masterstudiengang Medienkonzeption" w:value="Masterstudiengang Medienkonzeption"/>
            <w:listItem w:displayText="Masterstudiengang Public Relations" w:value="Masterstudiengang Public Relations"/>
            <w:listItem w:displayText="Masterstudiengang Schiffbau und Maritime Technik" w:value="Masterstudiengang Schiffbau und Maritime Technik"/>
            <w:listItem w:displayText="Masterstudiengang Wirtschaftsinformatik Online" w:value="Masterstudiengang Wirtschaftsinformatik Online"/>
            <w:listItem w:displayText="Masterstudiengang Wirtschaftsingenieurwesen" w:value="Masterstudiengang Wirtschaftsingenieurwesen"/>
          </w:dropDownList>
        </w:sdtPr>
        <w:sdtContent>
          <w:r w:rsidR="008008D9">
            <w:t>Bachelorstudiengang Wirtschaftsinformatik</w:t>
          </w:r>
        </w:sdtContent>
      </w:sdt>
    </w:p>
    <w:p w14:paraId="72AD35C2" w14:textId="77777777" w:rsidR="00CB2FD3" w:rsidRDefault="00800DD4" w:rsidP="00CB2FD3">
      <w:pPr>
        <w:pStyle w:val="FHFlietext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3CA110" wp14:editId="42FBC771">
                <wp:simplePos x="0" y="0"/>
                <wp:positionH relativeFrom="margin">
                  <wp:posOffset>32385</wp:posOffset>
                </wp:positionH>
                <wp:positionV relativeFrom="paragraph">
                  <wp:posOffset>103505</wp:posOffset>
                </wp:positionV>
                <wp:extent cx="6105525" cy="9525"/>
                <wp:effectExtent l="0" t="0" r="28575" b="28575"/>
                <wp:wrapNone/>
                <wp:docPr id="1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5525" cy="952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47FFC" id="Gerader Verbinde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55pt,8.15pt" to="483.3pt,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" strokecolor="black [3213]" strokeweight="1.25pt">
                <v:stroke joinstyle="miter"/>
                <w10:wrap anchorx="margin"/>
              </v:line>
            </w:pict>
          </mc:Fallback>
        </mc:AlternateContent>
      </w:r>
    </w:p>
    <w:p w14:paraId="79F45819" w14:textId="6B6F93DE" w:rsidR="00615469" w:rsidRDefault="007A4B91" w:rsidP="00961F95">
      <w:pPr>
        <w:pStyle w:val="FHFlietext"/>
        <w:spacing w:after="160"/>
        <w:rPr>
          <w:rFonts w:cs="Myriad Pro"/>
        </w:rPr>
      </w:pPr>
      <w:r>
        <w:t>I</w:t>
      </w:r>
      <w:r w:rsidR="00DB2750">
        <w:t xml:space="preserve">ch </w:t>
      </w:r>
      <w:r w:rsidR="002B4A73">
        <w:t>beantrage</w:t>
      </w:r>
      <w:r w:rsidR="00742AE0">
        <w:t xml:space="preserve"> </w:t>
      </w:r>
      <w:r w:rsidR="001742AC">
        <w:t xml:space="preserve">die Zulassung und </w:t>
      </w:r>
      <w:r w:rsidR="002B4A73">
        <w:t xml:space="preserve">ein Thema für </w:t>
      </w:r>
      <w:r w:rsidR="00742AE0">
        <w:t>m</w:t>
      </w:r>
      <w:r w:rsidR="002B4A73">
        <w:t xml:space="preserve">eine </w:t>
      </w:r>
      <w:sdt>
        <w:sdtPr>
          <w:rPr>
            <w:rStyle w:val="FHFlietextZchn"/>
          </w:rPr>
          <w:alias w:val="Abschlussarbeit"/>
          <w:tag w:val="Abschlussarbeit"/>
          <w:id w:val="-873227612"/>
          <w:placeholder>
            <w:docPart w:val="1CEAEC0FB5931D47BCEC3BC1F86817B1"/>
          </w:placeholder>
          <w15:color w:val="FF0000"/>
          <w:dropDownList>
            <w:listItem w:value="Wählen Sie ein Element aus."/>
            <w:listItem w:displayText="Bachelorthesis" w:value="Bachelorthesis"/>
            <w:listItem w:displayText="Masterthesis" w:value="Masterthesis"/>
          </w:dropDownList>
        </w:sdtPr>
        <w:sdtEndPr>
          <w:rPr>
            <w:rStyle w:val="Absatz-Standardschriftart"/>
          </w:rPr>
        </w:sdtEndPr>
        <w:sdtContent>
          <w:r w:rsidR="008008D9">
            <w:rPr>
              <w:rStyle w:val="FHFlietextZchn"/>
            </w:rPr>
            <w:t>Bachelorthesis</w:t>
          </w:r>
        </w:sdtContent>
      </w:sdt>
      <w:r w:rsidR="00023EB3" w:rsidRPr="00023EB3">
        <w:t xml:space="preserve"> </w:t>
      </w:r>
      <w:r w:rsidR="00023EB3">
        <w:t>gemäß §</w:t>
      </w:r>
      <w:r w:rsidR="002D6FFB">
        <w:t> </w:t>
      </w:r>
      <w:r w:rsidR="00023EB3">
        <w:t>27 Absatz</w:t>
      </w:r>
      <w:r w:rsidR="002D6FFB">
        <w:t> </w:t>
      </w:r>
      <w:r w:rsidR="00023EB3">
        <w:t>1 P</w:t>
      </w:r>
      <w:r w:rsidR="007F481C">
        <w:t>rüfungsverfahrensordnung</w:t>
      </w:r>
      <w:r w:rsidR="00023EB3">
        <w:t>.</w:t>
      </w:r>
    </w:p>
    <w:p w14:paraId="2DE4A441" w14:textId="51847A09" w:rsidR="00DB2750" w:rsidRDefault="00DB7BE2" w:rsidP="00CB2FD3">
      <w:pPr>
        <w:pStyle w:val="FHFlietext"/>
        <w:rPr>
          <w:rFonts w:cs="Myriad Pro"/>
        </w:rPr>
      </w:pPr>
      <w:r>
        <w:rPr>
          <w:rFonts w:cs="Myriad Pro"/>
        </w:rPr>
        <w:t>Erstp</w:t>
      </w:r>
      <w:r w:rsidR="004748F3">
        <w:rPr>
          <w:rFonts w:cs="Myriad Pro"/>
        </w:rPr>
        <w:t>rüfer</w:t>
      </w:r>
      <w:r w:rsidR="00DB2750">
        <w:rPr>
          <w:rFonts w:cs="Myriad Pro"/>
        </w:rPr>
        <w:t xml:space="preserve">*in: </w:t>
      </w:r>
      <w:sdt>
        <w:sdtPr>
          <w:rPr>
            <w:rStyle w:val="FHFlietextZchn"/>
          </w:rPr>
          <w:alias w:val="Vor- und Nachname Erstprüfer*in"/>
          <w:tag w:val="Vor- und Nachname Erstprüfer*in"/>
          <w:id w:val="958456307"/>
          <w:placeholder>
            <w:docPart w:val="D355B3EC5A08F04CB04279481DF5BE5B"/>
          </w:placeholder>
          <w15:color w:val="FF0000"/>
        </w:sdtPr>
        <w:sdtEndPr>
          <w:rPr>
            <w:rStyle w:val="Absatz-Standardschriftart"/>
          </w:rPr>
        </w:sdtEndPr>
        <w:sdtContent>
          <w:r w:rsidR="008008D9">
            <w:rPr>
              <w:rStyle w:val="FHFlietextZchn"/>
            </w:rPr>
            <w:t>Stephan Schneider</w:t>
          </w:r>
        </w:sdtContent>
      </w:sdt>
    </w:p>
    <w:p w14:paraId="377E1E1E" w14:textId="77777777" w:rsidR="00DB2750" w:rsidRDefault="00DB2750" w:rsidP="00961F95">
      <w:pPr>
        <w:pStyle w:val="FHFlietext"/>
        <w:spacing w:after="160"/>
        <w:rPr>
          <w:rFonts w:cs="Myriad Pro"/>
        </w:rPr>
      </w:pPr>
      <w:r w:rsidRPr="00305C37">
        <w:rPr>
          <w:rFonts w:cs="Myriad Pro"/>
        </w:rPr>
        <w:tab/>
      </w:r>
      <w:r w:rsidR="00CB2FD3">
        <w:rPr>
          <w:rFonts w:cs="Myriad Pro"/>
        </w:rPr>
        <w:tab/>
      </w:r>
      <w:r w:rsidRPr="00305C37">
        <w:rPr>
          <w:rFonts w:cs="Myriad Pro"/>
        </w:rPr>
        <w:t>(</w:t>
      </w:r>
      <w:r w:rsidR="00800DD4">
        <w:rPr>
          <w:rFonts w:cs="Myriad Pro"/>
        </w:rPr>
        <w:t>B</w:t>
      </w:r>
      <w:r w:rsidRPr="00305C37">
        <w:rPr>
          <w:rFonts w:cs="Myriad Pro"/>
        </w:rPr>
        <w:t>ei exter</w:t>
      </w:r>
      <w:r w:rsidR="00A24185">
        <w:rPr>
          <w:rFonts w:cs="Myriad Pro"/>
        </w:rPr>
        <w:t>nem*r</w:t>
      </w:r>
      <w:r w:rsidRPr="00305C37">
        <w:rPr>
          <w:rFonts w:cs="Myriad Pro"/>
        </w:rPr>
        <w:t xml:space="preserve"> </w:t>
      </w:r>
      <w:r w:rsidR="00A24185">
        <w:rPr>
          <w:rFonts w:cs="Myriad Pro"/>
        </w:rPr>
        <w:t>Prüfer*in</w:t>
      </w:r>
      <w:r w:rsidR="00800DD4" w:rsidRPr="00800DD4">
        <w:rPr>
          <w:rFonts w:cs="Myriad Pro"/>
        </w:rPr>
        <w:t xml:space="preserve"> </w:t>
      </w:r>
      <w:r w:rsidR="00800DD4">
        <w:rPr>
          <w:rFonts w:cs="Myriad Pro"/>
        </w:rPr>
        <w:t xml:space="preserve">bitte </w:t>
      </w:r>
      <w:r w:rsidR="00800DD4" w:rsidRPr="00305C37">
        <w:rPr>
          <w:rFonts w:cs="Myriad Pro"/>
        </w:rPr>
        <w:t>Firmennamen</w:t>
      </w:r>
      <w:r w:rsidR="00800DD4">
        <w:rPr>
          <w:rFonts w:cs="Myriad Pro"/>
        </w:rPr>
        <w:t xml:space="preserve"> mit angeben.</w:t>
      </w:r>
      <w:r w:rsidRPr="00305C37">
        <w:rPr>
          <w:rFonts w:cs="Myriad Pro"/>
        </w:rPr>
        <w:t>)</w:t>
      </w:r>
    </w:p>
    <w:p w14:paraId="7C5629D4" w14:textId="77777777" w:rsidR="00CE5ECC" w:rsidRDefault="00CF3ED5" w:rsidP="00CE5ECC">
      <w:pPr>
        <w:pStyle w:val="FHFlietext"/>
        <w:rPr>
          <w:rFonts w:cs="Myriad Pro"/>
        </w:rPr>
      </w:pPr>
      <w:r w:rsidRPr="002A67AC">
        <w:rPr>
          <w:rFonts w:cs="Myriad Pro"/>
        </w:rPr>
        <w:t>Im Fall einer</w:t>
      </w:r>
      <w:r w:rsidR="006E3D00" w:rsidRPr="002A67AC">
        <w:rPr>
          <w:rFonts w:cs="Myriad Pro"/>
        </w:rPr>
        <w:t xml:space="preserve"> Veröffentlichung Ihrer</w:t>
      </w:r>
      <w:r w:rsidR="00DB2750" w:rsidRPr="002A67AC">
        <w:rPr>
          <w:rFonts w:cs="Myriad Pro"/>
        </w:rPr>
        <w:t xml:space="preserve"> Abschlussarbeit </w:t>
      </w:r>
      <w:r w:rsidR="006E3D00" w:rsidRPr="002A67AC">
        <w:rPr>
          <w:rFonts w:cs="Myriad Pro"/>
        </w:rPr>
        <w:t xml:space="preserve">ist die unterschriebene </w:t>
      </w:r>
      <w:hyperlink r:id="rId8" w:history="1">
        <w:r w:rsidR="006E3D00" w:rsidRPr="00457533">
          <w:rPr>
            <w:rStyle w:val="Hyperlink"/>
            <w:rFonts w:cs="Myriad Pro"/>
          </w:rPr>
          <w:t>Einverständniserklärung zur Veröffentlichung einer Thesis</w:t>
        </w:r>
      </w:hyperlink>
      <w:r w:rsidR="006E3D00" w:rsidRPr="002A67AC">
        <w:rPr>
          <w:rFonts w:cs="Myriad Pro"/>
        </w:rPr>
        <w:t xml:space="preserve"> ab</w:t>
      </w:r>
      <w:r w:rsidRPr="002A67AC">
        <w:rPr>
          <w:rFonts w:cs="Myriad Pro"/>
        </w:rPr>
        <w:t>zugeben</w:t>
      </w:r>
      <w:r w:rsidR="006E3D00" w:rsidRPr="002A67AC">
        <w:rPr>
          <w:rFonts w:cs="Myriad Pro"/>
        </w:rPr>
        <w:t>.</w:t>
      </w:r>
    </w:p>
    <w:p w14:paraId="108FAE6B" w14:textId="0CBB5449" w:rsidR="00DB2750" w:rsidRDefault="00000000" w:rsidP="00A9718D">
      <w:pPr>
        <w:pStyle w:val="FHFlietext"/>
        <w:tabs>
          <w:tab w:val="left" w:pos="5103"/>
        </w:tabs>
        <w:spacing w:before="300"/>
        <w:rPr>
          <w:rFonts w:cs="Myriad Pro"/>
        </w:rPr>
      </w:pPr>
      <w:sdt>
        <w:sdtPr>
          <w:rPr>
            <w:rFonts w:cs="Myriad Pro"/>
          </w:rPr>
          <w:alias w:val="Ort, Datum"/>
          <w:tag w:val="Ort, Datum"/>
          <w:id w:val="1161432461"/>
          <w:placeholder>
            <w:docPart w:val="472510DB43486D41B07B7EF5C46B9540"/>
          </w:placeholder>
          <w15:color w:val="FF0000"/>
          <w:text/>
        </w:sdtPr>
        <w:sdtContent>
          <w:r w:rsidR="008008D9">
            <w:rPr>
              <w:rFonts w:cs="Myriad Pro"/>
            </w:rPr>
            <w:t xml:space="preserve">Borgstedt, </w:t>
          </w:r>
          <w:r w:rsidR="00AA2803">
            <w:rPr>
              <w:rFonts w:cs="Myriad Pro"/>
            </w:rPr>
            <w:t>0</w:t>
          </w:r>
          <w:r w:rsidR="008E7D8C">
            <w:rPr>
              <w:rFonts w:cs="Myriad Pro"/>
            </w:rPr>
            <w:t>4</w:t>
          </w:r>
          <w:r w:rsidR="008008D9">
            <w:rPr>
              <w:rFonts w:cs="Myriad Pro"/>
            </w:rPr>
            <w:t>.</w:t>
          </w:r>
          <w:r w:rsidR="00AA2803">
            <w:rPr>
              <w:rFonts w:cs="Myriad Pro"/>
            </w:rPr>
            <w:t>1</w:t>
          </w:r>
          <w:r w:rsidR="00F430F6">
            <w:rPr>
              <w:rFonts w:cs="Myriad Pro"/>
            </w:rPr>
            <w:t>2</w:t>
          </w:r>
          <w:r w:rsidR="008008D9">
            <w:rPr>
              <w:rFonts w:cs="Myriad Pro"/>
            </w:rPr>
            <w:t>.2025</w:t>
          </w:r>
        </w:sdtContent>
      </w:sdt>
      <w:r w:rsidR="00034A25">
        <w:rPr>
          <w:rFonts w:cs="Myriad Pro"/>
        </w:rPr>
        <w:tab/>
      </w:r>
      <w:r w:rsidR="00DB2750">
        <w:rPr>
          <w:rFonts w:cs="Myriad Pro"/>
        </w:rPr>
        <w:t>___________________</w:t>
      </w:r>
      <w:r w:rsidR="00800DD4">
        <w:rPr>
          <w:rFonts w:cs="Myriad Pro"/>
        </w:rPr>
        <w:t>___</w:t>
      </w:r>
      <w:r w:rsidR="00DB2750">
        <w:rPr>
          <w:rFonts w:cs="Myriad Pro"/>
        </w:rPr>
        <w:t>_____________</w:t>
      </w:r>
    </w:p>
    <w:p w14:paraId="7322F0D8" w14:textId="77777777" w:rsidR="00DB2750" w:rsidRDefault="00800DD4" w:rsidP="00800DD4">
      <w:pPr>
        <w:pStyle w:val="FHFlietext"/>
        <w:tabs>
          <w:tab w:val="left" w:pos="5670"/>
        </w:tabs>
        <w:rPr>
          <w:rFonts w:cs="Myriad Pro"/>
        </w:rPr>
      </w:pPr>
      <w:r>
        <w:rPr>
          <w:rFonts w:cs="Myriad Pro"/>
        </w:rPr>
        <w:tab/>
      </w:r>
      <w:r w:rsidR="00C56134">
        <w:rPr>
          <w:rFonts w:cs="Myriad Pro"/>
        </w:rPr>
        <w:tab/>
      </w:r>
      <w:r w:rsidR="00DB2750">
        <w:rPr>
          <w:rFonts w:cs="Myriad Pro"/>
        </w:rPr>
        <w:t>Unterschrift Studierende*</w:t>
      </w:r>
      <w:r w:rsidR="00997F11">
        <w:rPr>
          <w:rFonts w:cs="Myriad Pro"/>
        </w:rPr>
        <w:t>r</w:t>
      </w:r>
    </w:p>
    <w:p w14:paraId="1E7E9498" w14:textId="77777777" w:rsidR="00DB2750" w:rsidRDefault="00800DD4" w:rsidP="0060588C">
      <w:pPr>
        <w:pStyle w:val="FHFlietext"/>
        <w:spacing w:before="240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1F11B7" wp14:editId="52F78740">
                <wp:simplePos x="0" y="0"/>
                <wp:positionH relativeFrom="margin">
                  <wp:posOffset>0</wp:posOffset>
                </wp:positionH>
                <wp:positionV relativeFrom="paragraph">
                  <wp:posOffset>40005</wp:posOffset>
                </wp:positionV>
                <wp:extent cx="6105525" cy="9525"/>
                <wp:effectExtent l="0" t="0" r="28575" b="28575"/>
                <wp:wrapNone/>
                <wp:docPr id="2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5525" cy="952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8BACFE" id="Gerader Verbinde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3.15pt" to="480.75pt,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" strokecolor="windowText" strokeweight="1.25pt">
                <v:stroke joinstyle="miter"/>
                <w10:wrap anchorx="margin"/>
              </v:line>
            </w:pict>
          </mc:Fallback>
        </mc:AlternateContent>
      </w:r>
      <w:r w:rsidR="00DB2750">
        <w:t>Ich vergebe folgende</w:t>
      </w:r>
      <w:r w:rsidR="003E3FE2">
        <w:t>s</w:t>
      </w:r>
      <w:r w:rsidR="00DB2750">
        <w:t xml:space="preserve"> Thema für die beantragte Abschlussarbeit:</w:t>
      </w:r>
    </w:p>
    <w:p w14:paraId="791743F0" w14:textId="77777777" w:rsidR="00DB2750" w:rsidRDefault="00DB2750" w:rsidP="00A9718D">
      <w:pPr>
        <w:pStyle w:val="FHFlietext"/>
        <w:spacing w:after="120"/>
      </w:pPr>
      <w:r>
        <w:t>(</w:t>
      </w:r>
      <w:r w:rsidRPr="00961F95">
        <w:rPr>
          <w:sz w:val="18"/>
          <w:szCs w:val="18"/>
        </w:rPr>
        <w:t xml:space="preserve">Bitte das Thema </w:t>
      </w:r>
      <w:r w:rsidRPr="00961F95">
        <w:rPr>
          <w:b/>
          <w:spacing w:val="20"/>
          <w:sz w:val="18"/>
          <w:szCs w:val="18"/>
        </w:rPr>
        <w:t xml:space="preserve">gut </w:t>
      </w:r>
      <w:r w:rsidRPr="00961F95">
        <w:rPr>
          <w:sz w:val="18"/>
          <w:szCs w:val="18"/>
        </w:rPr>
        <w:t xml:space="preserve">leserlich </w:t>
      </w:r>
      <w:r w:rsidR="00E04E15" w:rsidRPr="00961F95">
        <w:rPr>
          <w:sz w:val="18"/>
          <w:szCs w:val="18"/>
        </w:rPr>
        <w:t xml:space="preserve">in Druckbuchstaben </w:t>
      </w:r>
      <w:r w:rsidRPr="00961F95">
        <w:rPr>
          <w:sz w:val="18"/>
          <w:szCs w:val="18"/>
        </w:rPr>
        <w:t>eintragen</w:t>
      </w:r>
      <w:r w:rsidR="00315A63" w:rsidRPr="00961F95">
        <w:rPr>
          <w:sz w:val="18"/>
          <w:szCs w:val="18"/>
        </w:rPr>
        <w:t>.</w:t>
      </w:r>
      <w:r w:rsidRPr="00961F95">
        <w:rPr>
          <w:sz w:val="18"/>
          <w:szCs w:val="18"/>
        </w:rPr>
        <w:t>)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27"/>
      </w:tblGrid>
      <w:tr w:rsidR="00961F95" w14:paraId="7A6D24FA" w14:textId="77777777" w:rsidTr="00CF3ED5">
        <w:trPr>
          <w:trHeight w:val="316"/>
        </w:trPr>
        <w:tc>
          <w:tcPr>
            <w:tcW w:w="9627" w:type="dxa"/>
            <w:tcBorders>
              <w:top w:val="nil"/>
            </w:tcBorders>
            <w:vAlign w:val="bottom"/>
          </w:tcPr>
          <w:p w14:paraId="0C963B49" w14:textId="38DD4CE7" w:rsidR="00961F95" w:rsidRDefault="00CB6829" w:rsidP="00CF4ADC">
            <w:pPr>
              <w:pStyle w:val="FHFlietext"/>
              <w:rPr>
                <w:highlight w:val="lightGray"/>
              </w:rPr>
            </w:pPr>
            <w:r>
              <w:rPr>
                <w:highlight w:val="lightGray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80"/>
                  </w:textInput>
                </w:ffData>
              </w:fldChar>
            </w:r>
            <w:bookmarkStart w:id="0" w:name="Text4"/>
            <w:r>
              <w:rPr>
                <w:highlight w:val="lightGray"/>
              </w:rPr>
              <w:instrText xml:space="preserve"> FORMTEXT </w:instrText>
            </w:r>
            <w:r>
              <w:rPr>
                <w:highlight w:val="lightGray"/>
              </w:rPr>
            </w:r>
            <w:r>
              <w:rPr>
                <w:highlight w:val="lightGray"/>
              </w:rPr>
              <w:fldChar w:fldCharType="separate"/>
            </w:r>
            <w:r w:rsidR="00AA2803" w:rsidRPr="00AA2803">
              <w:t xml:space="preserve">Komparative Analyse </w:t>
            </w:r>
            <w:r w:rsidR="00AA2803">
              <w:t>von Evaluationsmetriken im Abgleich mit der</w:t>
            </w:r>
            <w:r w:rsidR="00551183">
              <w:t xml:space="preserve"> menschlichen </w:t>
            </w:r>
            <w:r>
              <w:rPr>
                <w:highlight w:val="lightGray"/>
              </w:rPr>
              <w:fldChar w:fldCharType="end"/>
            </w:r>
            <w:bookmarkEnd w:id="0"/>
          </w:p>
        </w:tc>
      </w:tr>
      <w:tr w:rsidR="002263A9" w14:paraId="05C2FFDA" w14:textId="77777777" w:rsidTr="00961F95">
        <w:trPr>
          <w:trHeight w:val="510"/>
        </w:trPr>
        <w:tc>
          <w:tcPr>
            <w:tcW w:w="9627" w:type="dxa"/>
            <w:vAlign w:val="bottom"/>
          </w:tcPr>
          <w:p w14:paraId="48307345" w14:textId="00698E74" w:rsidR="002263A9" w:rsidRDefault="00CF4ADC" w:rsidP="002263A9">
            <w:pPr>
              <w:pStyle w:val="FHFlietext"/>
            </w:pPr>
            <w:r>
              <w:rPr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80"/>
                  </w:textInput>
                </w:ffData>
              </w:fldChar>
            </w:r>
            <w:r>
              <w:rPr>
                <w:highlight w:val="lightGray"/>
              </w:rPr>
              <w:instrText xml:space="preserve"> FORMTEXT </w:instrText>
            </w:r>
            <w:r>
              <w:rPr>
                <w:highlight w:val="lightGray"/>
              </w:rPr>
            </w:r>
            <w:r>
              <w:rPr>
                <w:highlight w:val="lightGray"/>
              </w:rPr>
              <w:fldChar w:fldCharType="separate"/>
            </w:r>
            <w:r w:rsidR="00551183">
              <w:rPr>
                <w:highlight w:val="lightGray"/>
              </w:rPr>
              <w:t>Pausibilitätsbewertung von Large Language Models</w:t>
            </w:r>
            <w:r>
              <w:rPr>
                <w:highlight w:val="lightGray"/>
              </w:rPr>
              <w:fldChar w:fldCharType="end"/>
            </w:r>
          </w:p>
        </w:tc>
      </w:tr>
      <w:tr w:rsidR="002263A9" w14:paraId="742F5270" w14:textId="77777777" w:rsidTr="00961F95">
        <w:trPr>
          <w:trHeight w:val="510"/>
        </w:trPr>
        <w:tc>
          <w:tcPr>
            <w:tcW w:w="9627" w:type="dxa"/>
            <w:vAlign w:val="bottom"/>
          </w:tcPr>
          <w:p w14:paraId="24DE033F" w14:textId="22081A38" w:rsidR="002263A9" w:rsidRDefault="00C7018F" w:rsidP="00C7018F">
            <w:pPr>
              <w:pStyle w:val="FHFlietext"/>
            </w:pPr>
            <w:r>
              <w:rPr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80"/>
                  </w:textInput>
                </w:ffData>
              </w:fldChar>
            </w:r>
            <w:r>
              <w:rPr>
                <w:highlight w:val="lightGray"/>
              </w:rPr>
              <w:instrText xml:space="preserve"> FORMTEXT </w:instrText>
            </w:r>
            <w:r>
              <w:rPr>
                <w:highlight w:val="lightGray"/>
              </w:rPr>
            </w:r>
            <w:r>
              <w:rPr>
                <w:highlight w:val="lightGray"/>
              </w:rPr>
              <w:fldChar w:fldCharType="separate"/>
            </w:r>
            <w:r w:rsidR="00A90E11">
              <w:rPr>
                <w:highlight w:val="lightGray"/>
              </w:rPr>
              <w:t xml:space="preserve"> </w:t>
            </w:r>
            <w:r>
              <w:rPr>
                <w:highlight w:val="lightGray"/>
              </w:rPr>
              <w:fldChar w:fldCharType="end"/>
            </w:r>
          </w:p>
        </w:tc>
      </w:tr>
    </w:tbl>
    <w:p w14:paraId="567A88A0" w14:textId="77777777" w:rsidR="002263A9" w:rsidRPr="0069047B" w:rsidRDefault="002263A9" w:rsidP="0069047B">
      <w:pPr>
        <w:pStyle w:val="FHFlietext"/>
        <w:spacing w:line="240" w:lineRule="atLeast"/>
        <w:rPr>
          <w:rFonts w:cs="Myriad Pro"/>
          <w:sz w:val="16"/>
          <w:szCs w:val="16"/>
        </w:rPr>
      </w:pPr>
    </w:p>
    <w:tbl>
      <w:tblPr>
        <w:tblStyle w:val="Tabellenraster"/>
        <w:tblW w:w="9580" w:type="dxa"/>
        <w:tblLook w:val="04A0" w:firstRow="1" w:lastRow="0" w:firstColumn="1" w:lastColumn="0" w:noHBand="0" w:noVBand="1"/>
      </w:tblPr>
      <w:tblGrid>
        <w:gridCol w:w="3118"/>
        <w:gridCol w:w="283"/>
        <w:gridCol w:w="2948"/>
        <w:gridCol w:w="283"/>
        <w:gridCol w:w="2948"/>
      </w:tblGrid>
      <w:tr w:rsidR="0098528F" w:rsidRPr="002A67AC" w14:paraId="577DCB59" w14:textId="77777777" w:rsidTr="00180FE5">
        <w:trPr>
          <w:trHeight w:val="706"/>
        </w:trPr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D83838" w14:textId="77777777" w:rsidR="0098528F" w:rsidRPr="002A67AC" w:rsidRDefault="0098528F" w:rsidP="0098528F">
            <w:pPr>
              <w:pStyle w:val="FHFlietext"/>
              <w:tabs>
                <w:tab w:val="left" w:pos="3544"/>
                <w:tab w:val="left" w:pos="6804"/>
              </w:tabs>
              <w:rPr>
                <w:rFonts w:cs="Myriad Pro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18ADE" w14:textId="77777777" w:rsidR="0098528F" w:rsidRPr="002A67AC" w:rsidRDefault="0098528F" w:rsidP="0098528F">
            <w:pPr>
              <w:pStyle w:val="FHFlietext"/>
              <w:tabs>
                <w:tab w:val="left" w:pos="3544"/>
                <w:tab w:val="left" w:pos="6804"/>
              </w:tabs>
              <w:rPr>
                <w:rFonts w:cs="Myriad Pro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694E46" w14:textId="77777777" w:rsidR="0098528F" w:rsidRPr="002A67AC" w:rsidRDefault="0098528F" w:rsidP="0098528F">
            <w:pPr>
              <w:pStyle w:val="FHFlietext"/>
              <w:tabs>
                <w:tab w:val="left" w:pos="3544"/>
                <w:tab w:val="left" w:pos="6804"/>
              </w:tabs>
              <w:rPr>
                <w:rFonts w:cs="Myriad Pro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CB54A" w14:textId="77777777" w:rsidR="0098528F" w:rsidRPr="002A67AC" w:rsidRDefault="0098528F" w:rsidP="0098528F">
            <w:pPr>
              <w:pStyle w:val="FHFlietext"/>
              <w:tabs>
                <w:tab w:val="left" w:pos="3544"/>
                <w:tab w:val="left" w:pos="6804"/>
              </w:tabs>
              <w:rPr>
                <w:rFonts w:cs="Myriad Pro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F393E6" w14:textId="77777777" w:rsidR="0098528F" w:rsidRPr="002A67AC" w:rsidRDefault="0098528F" w:rsidP="0098528F">
            <w:pPr>
              <w:pStyle w:val="FHFlietext"/>
              <w:tabs>
                <w:tab w:val="left" w:pos="3544"/>
                <w:tab w:val="left" w:pos="6804"/>
              </w:tabs>
              <w:rPr>
                <w:rFonts w:cs="Myriad Pro"/>
              </w:rPr>
            </w:pPr>
          </w:p>
        </w:tc>
      </w:tr>
      <w:tr w:rsidR="0098528F" w:rsidRPr="002A67AC" w14:paraId="61255E3C" w14:textId="77777777" w:rsidTr="00CF3ED5">
        <w:trPr>
          <w:trHeight w:val="454"/>
        </w:trPr>
        <w:tc>
          <w:tcPr>
            <w:tcW w:w="31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EF0BA6" w14:textId="77777777" w:rsidR="0098528F" w:rsidRPr="002A67AC" w:rsidRDefault="0098528F" w:rsidP="0098528F">
            <w:pPr>
              <w:pStyle w:val="FHFlietext"/>
              <w:tabs>
                <w:tab w:val="left" w:pos="3544"/>
                <w:tab w:val="left" w:pos="6804"/>
              </w:tabs>
              <w:rPr>
                <w:rFonts w:cs="Myriad Pro"/>
              </w:rPr>
            </w:pPr>
            <w:r w:rsidRPr="002A67AC">
              <w:rPr>
                <w:rFonts w:cs="Myriad Pro"/>
              </w:rPr>
              <w:t>Ort, Datum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E8B83" w14:textId="77777777" w:rsidR="0098528F" w:rsidRPr="002A67AC" w:rsidRDefault="0098528F" w:rsidP="0098528F">
            <w:pPr>
              <w:pStyle w:val="FHFlietext"/>
              <w:tabs>
                <w:tab w:val="left" w:pos="3544"/>
                <w:tab w:val="left" w:pos="6804"/>
              </w:tabs>
              <w:rPr>
                <w:rFonts w:cs="Myriad Pro"/>
              </w:rPr>
            </w:pP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5B00E0" w14:textId="77777777" w:rsidR="0098528F" w:rsidRPr="002A67AC" w:rsidRDefault="0098528F" w:rsidP="0098528F">
            <w:pPr>
              <w:pStyle w:val="FHFlietext"/>
              <w:tabs>
                <w:tab w:val="left" w:pos="3544"/>
                <w:tab w:val="left" w:pos="6804"/>
              </w:tabs>
              <w:rPr>
                <w:rFonts w:cs="Myriad Pro"/>
              </w:rPr>
            </w:pPr>
            <w:r w:rsidRPr="002A67AC">
              <w:rPr>
                <w:rFonts w:cs="Myriad Pro"/>
              </w:rPr>
              <w:t>Unterschrift Erstprüfer*in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D5482" w14:textId="77777777" w:rsidR="0098528F" w:rsidRPr="002A67AC" w:rsidRDefault="0098528F" w:rsidP="0098528F">
            <w:pPr>
              <w:pStyle w:val="FHFlietext"/>
              <w:tabs>
                <w:tab w:val="left" w:pos="3544"/>
                <w:tab w:val="left" w:pos="6804"/>
              </w:tabs>
              <w:rPr>
                <w:rFonts w:cs="Myriad Pro"/>
              </w:rPr>
            </w:pP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DFF5D7" w14:textId="77777777" w:rsidR="009B2E59" w:rsidRPr="002A67AC" w:rsidRDefault="00CF3ED5" w:rsidP="00CF3ED5">
            <w:pPr>
              <w:pStyle w:val="FHFlietext"/>
              <w:tabs>
                <w:tab w:val="left" w:pos="3544"/>
                <w:tab w:val="left" w:pos="6804"/>
              </w:tabs>
              <w:spacing w:line="240" w:lineRule="auto"/>
              <w:jc w:val="center"/>
              <w:rPr>
                <w:rFonts w:cs="Myriad Pro"/>
              </w:rPr>
            </w:pPr>
            <w:r w:rsidRPr="002A67AC">
              <w:rPr>
                <w:rFonts w:cs="Myriad Pro"/>
              </w:rPr>
              <w:t>Unterschrift Zweitprüfer*in</w:t>
            </w:r>
          </w:p>
          <w:p w14:paraId="48E70130" w14:textId="77777777" w:rsidR="00CF3ED5" w:rsidRPr="0069047B" w:rsidRDefault="00CF3ED5" w:rsidP="00CF3ED5">
            <w:pPr>
              <w:pStyle w:val="FHFlietext"/>
              <w:tabs>
                <w:tab w:val="left" w:pos="3544"/>
                <w:tab w:val="left" w:pos="6804"/>
              </w:tabs>
              <w:spacing w:line="240" w:lineRule="auto"/>
              <w:jc w:val="center"/>
              <w:rPr>
                <w:rFonts w:cs="Myriad Pro"/>
                <w:sz w:val="16"/>
                <w:szCs w:val="16"/>
              </w:rPr>
            </w:pPr>
          </w:p>
        </w:tc>
      </w:tr>
      <w:tr w:rsidR="00CF3ED5" w:rsidRPr="002A67AC" w14:paraId="6486B9B0" w14:textId="77777777" w:rsidTr="00CF3ED5">
        <w:trPr>
          <w:trHeight w:val="209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D0ECB" w14:textId="77777777" w:rsidR="00CF3ED5" w:rsidRPr="002A67AC" w:rsidRDefault="00CF3ED5" w:rsidP="0098528F">
            <w:pPr>
              <w:pStyle w:val="FHFlietext"/>
              <w:tabs>
                <w:tab w:val="left" w:pos="3544"/>
                <w:tab w:val="left" w:pos="6804"/>
              </w:tabs>
              <w:rPr>
                <w:rFonts w:cs="Myriad Pro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D6A46" w14:textId="77777777" w:rsidR="00CF3ED5" w:rsidRPr="002A67AC" w:rsidRDefault="00CF3ED5" w:rsidP="0098528F">
            <w:pPr>
              <w:pStyle w:val="FHFlietext"/>
              <w:tabs>
                <w:tab w:val="left" w:pos="3544"/>
                <w:tab w:val="left" w:pos="6804"/>
              </w:tabs>
              <w:rPr>
                <w:rFonts w:cs="Myriad Pro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F2C1E5" w14:textId="77777777" w:rsidR="00CF3ED5" w:rsidRPr="002A67AC" w:rsidRDefault="00CF3ED5" w:rsidP="0098528F">
            <w:pPr>
              <w:pStyle w:val="FHFlietext"/>
              <w:tabs>
                <w:tab w:val="left" w:pos="3544"/>
                <w:tab w:val="left" w:pos="6804"/>
              </w:tabs>
              <w:rPr>
                <w:rFonts w:cs="Myriad Pro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52616" w14:textId="77777777" w:rsidR="00CF3ED5" w:rsidRPr="002A67AC" w:rsidRDefault="00CF3ED5" w:rsidP="0098528F">
            <w:pPr>
              <w:pStyle w:val="FHFlietext"/>
              <w:tabs>
                <w:tab w:val="left" w:pos="3544"/>
                <w:tab w:val="left" w:pos="6804"/>
              </w:tabs>
              <w:rPr>
                <w:rFonts w:cs="Myriad Pro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93072A" w14:textId="77777777" w:rsidR="00CF3ED5" w:rsidRPr="002A67AC" w:rsidRDefault="00CF3ED5" w:rsidP="009B2E59">
            <w:pPr>
              <w:pStyle w:val="FHFlietext"/>
              <w:tabs>
                <w:tab w:val="left" w:pos="3544"/>
                <w:tab w:val="left" w:pos="6804"/>
              </w:tabs>
              <w:spacing w:line="240" w:lineRule="auto"/>
              <w:jc w:val="center"/>
              <w:rPr>
                <w:rFonts w:cs="Myriad Pro"/>
              </w:rPr>
            </w:pPr>
          </w:p>
        </w:tc>
      </w:tr>
      <w:tr w:rsidR="00CF3ED5" w:rsidRPr="002A67AC" w14:paraId="5F6E7E54" w14:textId="77777777" w:rsidTr="00CF3ED5">
        <w:trPr>
          <w:trHeight w:val="454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E7034" w14:textId="77777777" w:rsidR="00CF3ED5" w:rsidRPr="002A67AC" w:rsidRDefault="00CF3ED5" w:rsidP="0098528F">
            <w:pPr>
              <w:pStyle w:val="FHFlietext"/>
              <w:tabs>
                <w:tab w:val="left" w:pos="3544"/>
                <w:tab w:val="left" w:pos="6804"/>
              </w:tabs>
              <w:rPr>
                <w:rFonts w:cs="Myriad Pro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33782" w14:textId="77777777" w:rsidR="00CF3ED5" w:rsidRPr="002A67AC" w:rsidRDefault="00CF3ED5" w:rsidP="0098528F">
            <w:pPr>
              <w:pStyle w:val="FHFlietext"/>
              <w:tabs>
                <w:tab w:val="left" w:pos="3544"/>
                <w:tab w:val="left" w:pos="6804"/>
              </w:tabs>
              <w:rPr>
                <w:rFonts w:cs="Myriad Pro"/>
              </w:rPr>
            </w:pP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254E0A" w14:textId="77777777" w:rsidR="00CF3ED5" w:rsidRPr="002A67AC" w:rsidRDefault="00CF3ED5" w:rsidP="0098528F">
            <w:pPr>
              <w:pStyle w:val="FHFlietext"/>
              <w:tabs>
                <w:tab w:val="left" w:pos="3544"/>
                <w:tab w:val="left" w:pos="6804"/>
              </w:tabs>
              <w:rPr>
                <w:rFonts w:cs="Myriad Pro"/>
              </w:rPr>
            </w:pPr>
            <w:r w:rsidRPr="002A67AC">
              <w:rPr>
                <w:rFonts w:cs="Myriad Pro"/>
              </w:rPr>
              <w:t>Name in Druckbuchstaben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FD158" w14:textId="77777777" w:rsidR="00CF3ED5" w:rsidRPr="002A67AC" w:rsidRDefault="00CF3ED5" w:rsidP="0098528F">
            <w:pPr>
              <w:pStyle w:val="FHFlietext"/>
              <w:tabs>
                <w:tab w:val="left" w:pos="3544"/>
                <w:tab w:val="left" w:pos="6804"/>
              </w:tabs>
              <w:rPr>
                <w:rFonts w:cs="Myriad Pro"/>
              </w:rPr>
            </w:pP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7ECC40" w14:textId="77777777" w:rsidR="00CF3ED5" w:rsidRPr="002A67AC" w:rsidRDefault="00CF3ED5" w:rsidP="00CF3ED5">
            <w:pPr>
              <w:pStyle w:val="FHFlietext"/>
              <w:tabs>
                <w:tab w:val="left" w:pos="3544"/>
                <w:tab w:val="left" w:pos="6804"/>
              </w:tabs>
              <w:spacing w:line="240" w:lineRule="auto"/>
              <w:jc w:val="center"/>
              <w:rPr>
                <w:rFonts w:cs="Myriad Pro"/>
              </w:rPr>
            </w:pPr>
            <w:r w:rsidRPr="002A67AC">
              <w:rPr>
                <w:rFonts w:cs="Myriad Pro"/>
              </w:rPr>
              <w:t>Name in Druckbuchstaben</w:t>
            </w:r>
          </w:p>
        </w:tc>
      </w:tr>
    </w:tbl>
    <w:p w14:paraId="2CF13682" w14:textId="77777777" w:rsidR="00DB2750" w:rsidRPr="002A67AC" w:rsidRDefault="00961F95" w:rsidP="00A9718D">
      <w:pPr>
        <w:pStyle w:val="FHFlietext"/>
        <w:tabs>
          <w:tab w:val="left" w:pos="3544"/>
          <w:tab w:val="left" w:pos="6804"/>
        </w:tabs>
        <w:spacing w:before="120" w:after="160"/>
        <w:rPr>
          <w:b/>
        </w:rPr>
      </w:pPr>
      <w:r w:rsidRPr="002A67AC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0C800F" wp14:editId="6399A92C">
                <wp:simplePos x="0" y="0"/>
                <wp:positionH relativeFrom="margin">
                  <wp:posOffset>33655</wp:posOffset>
                </wp:positionH>
                <wp:positionV relativeFrom="paragraph">
                  <wp:posOffset>3175</wp:posOffset>
                </wp:positionV>
                <wp:extent cx="6105525" cy="9525"/>
                <wp:effectExtent l="0" t="0" r="28575" b="28575"/>
                <wp:wrapNone/>
                <wp:docPr id="4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5525" cy="952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FA2582" id="Gerader Verbinde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65pt,.25pt" to="483.4pt,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" strokecolor="windowText" strokeweight="1.25pt">
                <v:stroke joinstyle="miter"/>
                <w10:wrap anchorx="margin"/>
              </v:line>
            </w:pict>
          </mc:Fallback>
        </mc:AlternateContent>
      </w:r>
      <w:r w:rsidR="00DB2750" w:rsidRPr="002A67AC">
        <w:rPr>
          <w:b/>
        </w:rPr>
        <w:t>Wird vo</w:t>
      </w:r>
      <w:r w:rsidR="00CB2FD3" w:rsidRPr="002A67AC">
        <w:rPr>
          <w:b/>
        </w:rPr>
        <w:t xml:space="preserve">n der*dem </w:t>
      </w:r>
      <w:r w:rsidR="00DB2750" w:rsidRPr="002A67AC">
        <w:rPr>
          <w:b/>
        </w:rPr>
        <w:t>Prüfungs</w:t>
      </w:r>
      <w:r w:rsidR="00CB2FD3" w:rsidRPr="002A67AC">
        <w:rPr>
          <w:b/>
        </w:rPr>
        <w:t>ausschussvorsitzenden</w:t>
      </w:r>
      <w:r w:rsidR="00DB2750" w:rsidRPr="002A67AC">
        <w:rPr>
          <w:b/>
        </w:rPr>
        <w:t xml:space="preserve"> ausgefüllt:</w:t>
      </w:r>
    </w:p>
    <w:p w14:paraId="3CC4D279" w14:textId="77777777" w:rsidR="00DB2750" w:rsidRDefault="00DB2750" w:rsidP="00180FE5">
      <w:pPr>
        <w:pStyle w:val="FHFlietext"/>
        <w:spacing w:after="120"/>
      </w:pPr>
      <w:r w:rsidRPr="002A67AC">
        <w:t xml:space="preserve">Die Voraussetzungen für </w:t>
      </w:r>
      <w:r w:rsidR="00B53E90" w:rsidRPr="002A67AC">
        <w:t>die Bearbeitung der Thesis sind – nicht</w:t>
      </w:r>
      <w:r w:rsidR="00E04E15" w:rsidRPr="002A67AC">
        <w:rPr>
          <w:vertAlign w:val="superscript"/>
        </w:rPr>
        <w:t>*)</w:t>
      </w:r>
      <w:r w:rsidR="00B53E90" w:rsidRPr="002A67AC">
        <w:t xml:space="preserve"> </w:t>
      </w:r>
      <w:r w:rsidR="00824B93" w:rsidRPr="002A67AC">
        <w:t>–</w:t>
      </w:r>
      <w:r w:rsidR="00B53E90" w:rsidRPr="002A67AC">
        <w:t xml:space="preserve"> </w:t>
      </w:r>
      <w:r w:rsidRPr="002A67AC">
        <w:t>erfüllt</w:t>
      </w:r>
      <w:r w:rsidR="002E7D35" w:rsidRPr="002A67AC">
        <w:t>.</w:t>
      </w:r>
      <w:r w:rsidR="00824B93" w:rsidRPr="002A67AC">
        <w:t xml:space="preserve"> </w:t>
      </w:r>
      <w:r w:rsidR="002E7D35" w:rsidRPr="002A67AC">
        <w:t>D</w:t>
      </w:r>
      <w:r w:rsidR="00824B93" w:rsidRPr="002A67AC">
        <w:t>as Thema wird</w:t>
      </w:r>
      <w:r w:rsidR="00A9718D" w:rsidRPr="002A67AC">
        <w:t xml:space="preserve">       </w:t>
      </w:r>
      <w:r w:rsidR="00824B93" w:rsidRPr="002A67AC">
        <w:t>– nicht</w:t>
      </w:r>
      <w:r w:rsidR="00824B93" w:rsidRPr="002A67AC">
        <w:rPr>
          <w:vertAlign w:val="superscript"/>
        </w:rPr>
        <w:t>*)</w:t>
      </w:r>
      <w:r w:rsidR="00824B93" w:rsidRPr="002A67AC">
        <w:t xml:space="preserve"> - ausgegeben. Der Antrag wird</w:t>
      </w:r>
      <w:r w:rsidR="00B53E90" w:rsidRPr="002A67AC">
        <w:t xml:space="preserve"> - </w:t>
      </w:r>
      <w:r w:rsidRPr="002A67AC">
        <w:t>nicht</w:t>
      </w:r>
      <w:r w:rsidR="00E04E15" w:rsidRPr="002A67AC">
        <w:rPr>
          <w:vertAlign w:val="superscript"/>
        </w:rPr>
        <w:t>*)</w:t>
      </w:r>
      <w:r w:rsidRPr="002A67AC">
        <w:t xml:space="preserve"> </w:t>
      </w:r>
      <w:r w:rsidR="00B53E90" w:rsidRPr="002A67AC">
        <w:t xml:space="preserve">- </w:t>
      </w:r>
      <w:r w:rsidRPr="002A67AC">
        <w:t>genehmigt.</w:t>
      </w:r>
      <w:r w:rsidR="00A9718D" w:rsidRPr="002A67AC">
        <w:t xml:space="preserve"> Erst- und Zweitprüfer*in sind hiermit als Prüfer*in bestellt. </w:t>
      </w:r>
    </w:p>
    <w:p w14:paraId="65CB3D1A" w14:textId="77777777" w:rsidR="00DB2750" w:rsidRDefault="00DB2750" w:rsidP="0069047B">
      <w:pPr>
        <w:pStyle w:val="FHFlietext"/>
        <w:tabs>
          <w:tab w:val="left" w:pos="5245"/>
        </w:tabs>
        <w:spacing w:before="360"/>
      </w:pPr>
      <w:r>
        <w:t>_______________________________</w:t>
      </w:r>
      <w:r>
        <w:tab/>
      </w:r>
      <w:r w:rsidR="00800DD4">
        <w:t>___</w:t>
      </w:r>
      <w:r>
        <w:t>_______________________________</w:t>
      </w:r>
    </w:p>
    <w:p w14:paraId="40F403C9" w14:textId="77777777" w:rsidR="00F869AF" w:rsidRDefault="00DB2750" w:rsidP="006E3D00">
      <w:pPr>
        <w:pStyle w:val="FHFlietext"/>
        <w:tabs>
          <w:tab w:val="left" w:pos="5670"/>
        </w:tabs>
        <w:spacing w:after="60"/>
      </w:pPr>
      <w:r>
        <w:t xml:space="preserve">Ort, Datum </w:t>
      </w:r>
      <w:r>
        <w:tab/>
      </w:r>
      <w:r w:rsidR="00C56134">
        <w:tab/>
      </w:r>
      <w:r w:rsidR="00602BB4">
        <w:tab/>
      </w:r>
      <w:r w:rsidR="007F24CF">
        <w:t xml:space="preserve">    </w:t>
      </w:r>
      <w:r>
        <w:t xml:space="preserve">Unterschrift </w:t>
      </w:r>
      <w:r>
        <w:tab/>
        <w:t>Prüfungsausschussvorsitzende*r</w:t>
      </w:r>
    </w:p>
    <w:p w14:paraId="6C41FABA" w14:textId="77777777" w:rsidR="00215CC6" w:rsidRPr="00C424AD" w:rsidRDefault="003F19FB" w:rsidP="00CE5ECC">
      <w:pPr>
        <w:pStyle w:val="FHFlietext"/>
        <w:tabs>
          <w:tab w:val="left" w:pos="5670"/>
        </w:tabs>
      </w:pPr>
      <w:r>
        <w:t xml:space="preserve">Fehlende Voraussetzung </w:t>
      </w:r>
      <w:r w:rsidR="00BF14DD">
        <w:t>-</w:t>
      </w:r>
      <w:r w:rsidR="00824B93">
        <w:t xml:space="preserve"> Gründe für das abgelehnte Thema</w:t>
      </w:r>
      <w:r w:rsidR="00BF14DD">
        <w:t xml:space="preserve"> – abgelehnter Antrag</w:t>
      </w:r>
      <w:r w:rsidR="007F24CF">
        <w:t>:</w:t>
      </w:r>
      <w:r w:rsidR="00824B93">
        <w:t xml:space="preserve"> </w:t>
      </w:r>
    </w:p>
    <w:sectPr w:rsidR="00215CC6" w:rsidRPr="00C424AD" w:rsidSect="0069047B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1985" w:right="707" w:bottom="425" w:left="1418" w:header="851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3548C" w14:textId="77777777" w:rsidR="005E5722" w:rsidRDefault="005E5722" w:rsidP="00C703ED">
      <w:pPr>
        <w:spacing w:line="240" w:lineRule="auto"/>
      </w:pPr>
      <w:r>
        <w:separator/>
      </w:r>
    </w:p>
  </w:endnote>
  <w:endnote w:type="continuationSeparator" w:id="0">
    <w:p w14:paraId="46B16A14" w14:textId="77777777" w:rsidR="005E5722" w:rsidRDefault="005E5722" w:rsidP="00C703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nion Pro">
    <w:panose1 w:val="020B0604020202020204"/>
    <w:charset w:val="00"/>
    <w:family w:val="roman"/>
    <w:notTrueType/>
    <w:pitch w:val="variable"/>
    <w:sig w:usb0="E00002AF" w:usb1="5000E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746609"/>
      <w:docPartObj>
        <w:docPartGallery w:val="Page Numbers (Bottom of Page)"/>
        <w:docPartUnique/>
      </w:docPartObj>
    </w:sdtPr>
    <w:sdtContent>
      <w:sdt>
        <w:sdtPr>
          <w:id w:val="-361827618"/>
          <w:docPartObj>
            <w:docPartGallery w:val="Page Numbers (Top of Page)"/>
            <w:docPartUnique/>
          </w:docPartObj>
        </w:sdtPr>
        <w:sdtContent>
          <w:p w14:paraId="1EBE613A" w14:textId="77777777" w:rsidR="00257EA3" w:rsidRPr="00A801EB" w:rsidRDefault="00A801EB" w:rsidP="00A801EB">
            <w:pPr>
              <w:pStyle w:val="Fuzeile"/>
              <w:tabs>
                <w:tab w:val="left" w:pos="8364"/>
              </w:tabs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vertAlign w:val="superscript"/>
              </w:rPr>
              <w:t xml:space="preserve">*) </w:t>
            </w:r>
            <w:r w:rsidR="006510D4">
              <w:t>B</w:t>
            </w:r>
            <w:r w:rsidR="00C424AD">
              <w:t>ei</w:t>
            </w:r>
            <w:r w:rsidR="00004571">
              <w:t xml:space="preserve"> N</w:t>
            </w:r>
            <w:r>
              <w:t>ichtzutreffen streichen</w:t>
            </w:r>
            <w:r w:rsidR="0025023B">
              <w:t>.</w:t>
            </w:r>
            <w:r>
              <w:t xml:space="preserve"> </w:t>
            </w:r>
            <w:r>
              <w:tab/>
            </w:r>
            <w:r>
              <w:tab/>
            </w:r>
            <w:r w:rsidRPr="00860523">
              <w:t xml:space="preserve">Seite </w:t>
            </w:r>
            <w:r w:rsidRPr="00860523">
              <w:rPr>
                <w:sz w:val="24"/>
                <w:szCs w:val="24"/>
              </w:rPr>
              <w:fldChar w:fldCharType="begin"/>
            </w:r>
            <w:r w:rsidRPr="00860523">
              <w:instrText>PAGE</w:instrText>
            </w:r>
            <w:r w:rsidRPr="00860523">
              <w:rPr>
                <w:sz w:val="24"/>
                <w:szCs w:val="24"/>
              </w:rPr>
              <w:fldChar w:fldCharType="separate"/>
            </w:r>
            <w:r w:rsidR="00504470">
              <w:rPr>
                <w:noProof/>
              </w:rPr>
              <w:t>1</w:t>
            </w:r>
            <w:r w:rsidRPr="00860523">
              <w:rPr>
                <w:sz w:val="24"/>
                <w:szCs w:val="24"/>
              </w:rPr>
              <w:fldChar w:fldCharType="end"/>
            </w:r>
            <w:r w:rsidRPr="00860523">
              <w:t xml:space="preserve"> von </w:t>
            </w:r>
            <w:r w:rsidRPr="00860523">
              <w:rPr>
                <w:sz w:val="24"/>
                <w:szCs w:val="24"/>
              </w:rPr>
              <w:fldChar w:fldCharType="begin"/>
            </w:r>
            <w:r w:rsidRPr="00860523">
              <w:instrText>NUMPAGES</w:instrText>
            </w:r>
            <w:r w:rsidRPr="00860523">
              <w:rPr>
                <w:sz w:val="24"/>
                <w:szCs w:val="24"/>
              </w:rPr>
              <w:fldChar w:fldCharType="separate"/>
            </w:r>
            <w:r w:rsidR="00504470">
              <w:rPr>
                <w:noProof/>
              </w:rPr>
              <w:t>1</w:t>
            </w:r>
            <w:r w:rsidRPr="00860523">
              <w:rPr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3ECC2" w14:textId="77777777" w:rsidR="00BA75C7" w:rsidRPr="00800DD4" w:rsidRDefault="00E04E15" w:rsidP="00215CC6">
    <w:pPr>
      <w:pStyle w:val="Fuzeile"/>
      <w:tabs>
        <w:tab w:val="clear" w:pos="4536"/>
        <w:tab w:val="clear" w:pos="9072"/>
        <w:tab w:val="left" w:pos="8364"/>
      </w:tabs>
    </w:pPr>
    <w:r w:rsidRPr="00800DD4">
      <w:t xml:space="preserve">*) </w:t>
    </w:r>
    <w:r w:rsidR="004C42AB">
      <w:t xml:space="preserve">bitte </w:t>
    </w:r>
    <w:r w:rsidRPr="00800DD4">
      <w:t>nichtzutreffend</w:t>
    </w:r>
    <w:r w:rsidR="0055363D">
      <w:t>es</w:t>
    </w:r>
    <w:r w:rsidRPr="00800DD4">
      <w:t xml:space="preserve"> streichen</w:t>
    </w:r>
    <w:r w:rsidR="00215CC6" w:rsidRPr="00215CC6">
      <w:t xml:space="preserve"> </w:t>
    </w:r>
    <w:r w:rsidR="00215CC6">
      <w:tab/>
      <w:t xml:space="preserve"> </w:t>
    </w:r>
    <w:sdt>
      <w:sdtPr>
        <w:id w:val="726730029"/>
        <w:docPartObj>
          <w:docPartGallery w:val="Page Numbers (Bottom of Page)"/>
          <w:docPartUnique/>
        </w:docPartObj>
      </w:sdtPr>
      <w:sdtContent>
        <w:sdt>
          <w:sdtPr>
            <w:id w:val="-496043998"/>
            <w:docPartObj>
              <w:docPartGallery w:val="Page Numbers (Top of Page)"/>
              <w:docPartUnique/>
            </w:docPartObj>
          </w:sdtPr>
          <w:sdtContent>
            <w:r w:rsidR="00215CC6" w:rsidRPr="00A53484">
              <w:t xml:space="preserve">Seite </w:t>
            </w:r>
            <w:r w:rsidR="00215CC6" w:rsidRPr="00A53484">
              <w:fldChar w:fldCharType="begin"/>
            </w:r>
            <w:r w:rsidR="00215CC6" w:rsidRPr="00A53484">
              <w:instrText>PAGE</w:instrText>
            </w:r>
            <w:r w:rsidR="00215CC6" w:rsidRPr="00A53484">
              <w:fldChar w:fldCharType="separate"/>
            </w:r>
            <w:r w:rsidR="00215CC6">
              <w:rPr>
                <w:noProof/>
              </w:rPr>
              <w:t>1</w:t>
            </w:r>
            <w:r w:rsidR="00215CC6" w:rsidRPr="00A53484">
              <w:fldChar w:fldCharType="end"/>
            </w:r>
            <w:r w:rsidR="00215CC6" w:rsidRPr="00A53484">
              <w:t xml:space="preserve"> von </w:t>
            </w:r>
            <w:r w:rsidR="00215CC6" w:rsidRPr="00A53484">
              <w:fldChar w:fldCharType="begin"/>
            </w:r>
            <w:r w:rsidR="00215CC6" w:rsidRPr="00A53484">
              <w:instrText>NUMPAGES</w:instrText>
            </w:r>
            <w:r w:rsidR="00215CC6" w:rsidRPr="00A53484">
              <w:fldChar w:fldCharType="separate"/>
            </w:r>
            <w:r w:rsidR="00E60707">
              <w:rPr>
                <w:noProof/>
              </w:rPr>
              <w:t>1</w:t>
            </w:r>
            <w:r w:rsidR="00215CC6" w:rsidRPr="00A53484"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B8622" w14:textId="77777777" w:rsidR="005E5722" w:rsidRDefault="005E5722" w:rsidP="00C703ED">
      <w:pPr>
        <w:spacing w:line="240" w:lineRule="auto"/>
      </w:pPr>
      <w:r>
        <w:separator/>
      </w:r>
    </w:p>
  </w:footnote>
  <w:footnote w:type="continuationSeparator" w:id="0">
    <w:p w14:paraId="0F1E33F0" w14:textId="77777777" w:rsidR="005E5722" w:rsidRDefault="005E5722" w:rsidP="00C703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6C157" w14:textId="77777777" w:rsidR="00C703ED" w:rsidRDefault="00215CC6" w:rsidP="00B675EA">
    <w:pPr>
      <w:pStyle w:val="Kopfzeile"/>
      <w:spacing w:after="360"/>
    </w:pPr>
    <w:r>
      <w:rPr>
        <w:noProof/>
        <w:sz w:val="16"/>
        <w:szCs w:val="16"/>
        <w:lang w:eastAsia="de-DE"/>
      </w:rPr>
      <w:drawing>
        <wp:anchor distT="0" distB="0" distL="114300" distR="114300" simplePos="0" relativeHeight="251665408" behindDoc="1" locked="1" layoutInCell="1" allowOverlap="0" wp14:anchorId="4BA3931C" wp14:editId="5D4F64D9">
          <wp:simplePos x="0" y="0"/>
          <wp:positionH relativeFrom="leftMargin">
            <wp:posOffset>4212590</wp:posOffset>
          </wp:positionH>
          <wp:positionV relativeFrom="topMargin">
            <wp:posOffset>431800</wp:posOffset>
          </wp:positionV>
          <wp:extent cx="2829600" cy="756000"/>
          <wp:effectExtent l="0" t="0" r="0" b="0"/>
          <wp:wrapThrough wrapText="bothSides">
            <wp:wrapPolygon edited="0">
              <wp:start x="2036" y="1634"/>
              <wp:lineTo x="582" y="5445"/>
              <wp:lineTo x="582" y="9257"/>
              <wp:lineTo x="1454" y="11435"/>
              <wp:lineTo x="582" y="11435"/>
              <wp:lineTo x="582" y="14703"/>
              <wp:lineTo x="1309" y="19603"/>
              <wp:lineTo x="4363" y="19603"/>
              <wp:lineTo x="20795" y="16881"/>
              <wp:lineTo x="20795" y="11980"/>
              <wp:lineTo x="19196" y="10891"/>
              <wp:lineTo x="19196" y="4901"/>
              <wp:lineTo x="4363" y="1634"/>
              <wp:lineTo x="2036" y="1634"/>
            </wp:wrapPolygon>
          </wp:wrapThrough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H_Kiel_Logo_deut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9600" cy="75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9F080" w14:textId="77777777" w:rsidR="00D633E0" w:rsidRDefault="00AF6950" w:rsidP="00894289">
    <w:pPr>
      <w:pStyle w:val="Kopfzeile"/>
      <w:spacing w:after="960"/>
    </w:pPr>
    <w:r>
      <w:rPr>
        <w:noProof/>
        <w:sz w:val="16"/>
        <w:szCs w:val="16"/>
        <w:lang w:eastAsia="de-DE"/>
      </w:rPr>
      <w:drawing>
        <wp:anchor distT="0" distB="0" distL="114300" distR="114300" simplePos="0" relativeHeight="251663360" behindDoc="1" locked="1" layoutInCell="1" allowOverlap="0" wp14:anchorId="49DCC434" wp14:editId="355FE3E5">
          <wp:simplePos x="0" y="0"/>
          <wp:positionH relativeFrom="leftMargin">
            <wp:posOffset>4212590</wp:posOffset>
          </wp:positionH>
          <wp:positionV relativeFrom="topMargin">
            <wp:posOffset>431800</wp:posOffset>
          </wp:positionV>
          <wp:extent cx="2829600" cy="756000"/>
          <wp:effectExtent l="0" t="0" r="0" b="0"/>
          <wp:wrapThrough wrapText="bothSides">
            <wp:wrapPolygon edited="0">
              <wp:start x="2036" y="1634"/>
              <wp:lineTo x="582" y="5445"/>
              <wp:lineTo x="582" y="9257"/>
              <wp:lineTo x="1454" y="11435"/>
              <wp:lineTo x="582" y="11435"/>
              <wp:lineTo x="582" y="14703"/>
              <wp:lineTo x="1309" y="19603"/>
              <wp:lineTo x="4363" y="19603"/>
              <wp:lineTo x="20795" y="16881"/>
              <wp:lineTo x="20795" y="11980"/>
              <wp:lineTo x="19196" y="10891"/>
              <wp:lineTo x="19196" y="4901"/>
              <wp:lineTo x="4363" y="1634"/>
              <wp:lineTo x="2036" y="1634"/>
            </wp:wrapPolygon>
          </wp:wrapThrough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H_Kiel_Logo_deut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9600" cy="75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5435"/>
    <w:multiLevelType w:val="multilevel"/>
    <w:tmpl w:val="83606EBA"/>
    <w:lvl w:ilvl="0">
      <w:start w:val="1"/>
      <w:numFmt w:val="decimal"/>
      <w:pStyle w:val="FHListeneben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5D87BB9"/>
    <w:multiLevelType w:val="hybridMultilevel"/>
    <w:tmpl w:val="FEB284F4"/>
    <w:lvl w:ilvl="0" w:tplc="1A3CF052">
      <w:start w:val="1"/>
      <w:numFmt w:val="decimal"/>
      <w:pStyle w:val="FHNummerierung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E71BC"/>
    <w:multiLevelType w:val="hybridMultilevel"/>
    <w:tmpl w:val="02C0E28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97FEB"/>
    <w:multiLevelType w:val="hybridMultilevel"/>
    <w:tmpl w:val="77F21538"/>
    <w:lvl w:ilvl="0" w:tplc="116A89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F3BEE"/>
    <w:multiLevelType w:val="hybridMultilevel"/>
    <w:tmpl w:val="2D8A86A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B637E"/>
    <w:multiLevelType w:val="hybridMultilevel"/>
    <w:tmpl w:val="6F021FF0"/>
    <w:lvl w:ilvl="0" w:tplc="511026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F031EF"/>
    <w:multiLevelType w:val="hybridMultilevel"/>
    <w:tmpl w:val="F664DC76"/>
    <w:lvl w:ilvl="0" w:tplc="2A927B78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0D4CA5"/>
    <w:multiLevelType w:val="hybridMultilevel"/>
    <w:tmpl w:val="FEA83AF0"/>
    <w:lvl w:ilvl="0" w:tplc="8DB019BA">
      <w:start w:val="1"/>
      <w:numFmt w:val="bullet"/>
      <w:pStyle w:val="FHAufzhlungen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320A41"/>
    <w:multiLevelType w:val="multilevel"/>
    <w:tmpl w:val="3012A3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673203">
    <w:abstractNumId w:val="6"/>
  </w:num>
  <w:num w:numId="2" w16cid:durableId="1973897433">
    <w:abstractNumId w:val="8"/>
  </w:num>
  <w:num w:numId="3" w16cid:durableId="1989356848">
    <w:abstractNumId w:val="5"/>
  </w:num>
  <w:num w:numId="4" w16cid:durableId="1691451133">
    <w:abstractNumId w:val="3"/>
  </w:num>
  <w:num w:numId="5" w16cid:durableId="645672844">
    <w:abstractNumId w:val="3"/>
    <w:lvlOverride w:ilvl="0">
      <w:startOverride w:val="1"/>
    </w:lvlOverride>
  </w:num>
  <w:num w:numId="6" w16cid:durableId="690498024">
    <w:abstractNumId w:val="7"/>
  </w:num>
  <w:num w:numId="7" w16cid:durableId="313029409">
    <w:abstractNumId w:val="1"/>
  </w:num>
  <w:num w:numId="8" w16cid:durableId="849761531">
    <w:abstractNumId w:val="0"/>
  </w:num>
  <w:num w:numId="9" w16cid:durableId="1755741956">
    <w:abstractNumId w:val="2"/>
  </w:num>
  <w:num w:numId="10" w16cid:durableId="1831359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I7G0oqTejsMhNhOqVWI16wKvQ/i3prIouadU/tNru8C6iokOX9MNRkumpb7z7hyGm0EzFC9dEfPS4E276DwUSQ==" w:salt="mJBEIMAp1ZO/ldaZOi7EWg==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D9"/>
    <w:rsid w:val="00004571"/>
    <w:rsid w:val="00023EB3"/>
    <w:rsid w:val="00032C23"/>
    <w:rsid w:val="00034A25"/>
    <w:rsid w:val="00037053"/>
    <w:rsid w:val="000370D8"/>
    <w:rsid w:val="000545A8"/>
    <w:rsid w:val="00054867"/>
    <w:rsid w:val="00055A32"/>
    <w:rsid w:val="00060380"/>
    <w:rsid w:val="00067116"/>
    <w:rsid w:val="00071984"/>
    <w:rsid w:val="00072064"/>
    <w:rsid w:val="00082752"/>
    <w:rsid w:val="00086771"/>
    <w:rsid w:val="00086BE9"/>
    <w:rsid w:val="000A516F"/>
    <w:rsid w:val="000A7D9C"/>
    <w:rsid w:val="000B5E5D"/>
    <w:rsid w:val="000B752C"/>
    <w:rsid w:val="000C4528"/>
    <w:rsid w:val="000D36FD"/>
    <w:rsid w:val="000D6BA6"/>
    <w:rsid w:val="000E0BFF"/>
    <w:rsid w:val="000E40B9"/>
    <w:rsid w:val="000E62E7"/>
    <w:rsid w:val="001044D3"/>
    <w:rsid w:val="001053A7"/>
    <w:rsid w:val="0010767E"/>
    <w:rsid w:val="00142108"/>
    <w:rsid w:val="00143A33"/>
    <w:rsid w:val="00146CFF"/>
    <w:rsid w:val="00152D00"/>
    <w:rsid w:val="001742AC"/>
    <w:rsid w:val="00180200"/>
    <w:rsid w:val="00180FE5"/>
    <w:rsid w:val="00183B2D"/>
    <w:rsid w:val="00191549"/>
    <w:rsid w:val="00195BCB"/>
    <w:rsid w:val="00196552"/>
    <w:rsid w:val="001F035C"/>
    <w:rsid w:val="001F05FB"/>
    <w:rsid w:val="00202864"/>
    <w:rsid w:val="00215CC6"/>
    <w:rsid w:val="00224ABE"/>
    <w:rsid w:val="002263A9"/>
    <w:rsid w:val="00227788"/>
    <w:rsid w:val="00233A57"/>
    <w:rsid w:val="0023570E"/>
    <w:rsid w:val="00240BEE"/>
    <w:rsid w:val="00247918"/>
    <w:rsid w:val="0025023B"/>
    <w:rsid w:val="00256235"/>
    <w:rsid w:val="00257EA3"/>
    <w:rsid w:val="00261065"/>
    <w:rsid w:val="002646E4"/>
    <w:rsid w:val="00270B20"/>
    <w:rsid w:val="00292BCB"/>
    <w:rsid w:val="002A67AC"/>
    <w:rsid w:val="002B4A73"/>
    <w:rsid w:val="002C32A5"/>
    <w:rsid w:val="002C5EB3"/>
    <w:rsid w:val="002D6FFB"/>
    <w:rsid w:val="002E41DF"/>
    <w:rsid w:val="002E7D35"/>
    <w:rsid w:val="002F3D1C"/>
    <w:rsid w:val="002F713B"/>
    <w:rsid w:val="00301754"/>
    <w:rsid w:val="00305B0F"/>
    <w:rsid w:val="00315A63"/>
    <w:rsid w:val="00331474"/>
    <w:rsid w:val="0034736D"/>
    <w:rsid w:val="003521BF"/>
    <w:rsid w:val="00365661"/>
    <w:rsid w:val="00372876"/>
    <w:rsid w:val="00372A47"/>
    <w:rsid w:val="003776F0"/>
    <w:rsid w:val="00386198"/>
    <w:rsid w:val="00393B60"/>
    <w:rsid w:val="003A32C8"/>
    <w:rsid w:val="003D7EF2"/>
    <w:rsid w:val="003E3FE2"/>
    <w:rsid w:val="003E6890"/>
    <w:rsid w:val="003E71F4"/>
    <w:rsid w:val="003F19FB"/>
    <w:rsid w:val="003F55CD"/>
    <w:rsid w:val="00413BC2"/>
    <w:rsid w:val="00414B8F"/>
    <w:rsid w:val="00420954"/>
    <w:rsid w:val="00427680"/>
    <w:rsid w:val="004471AF"/>
    <w:rsid w:val="00447E3A"/>
    <w:rsid w:val="00450DE1"/>
    <w:rsid w:val="00454788"/>
    <w:rsid w:val="00457533"/>
    <w:rsid w:val="00457A47"/>
    <w:rsid w:val="004731E8"/>
    <w:rsid w:val="00474568"/>
    <w:rsid w:val="004748F3"/>
    <w:rsid w:val="004945D2"/>
    <w:rsid w:val="00497A32"/>
    <w:rsid w:val="004A6C17"/>
    <w:rsid w:val="004B06B0"/>
    <w:rsid w:val="004B315F"/>
    <w:rsid w:val="004C42AB"/>
    <w:rsid w:val="004C46A7"/>
    <w:rsid w:val="004D4CF8"/>
    <w:rsid w:val="004E6940"/>
    <w:rsid w:val="004E6B8D"/>
    <w:rsid w:val="00504470"/>
    <w:rsid w:val="00522256"/>
    <w:rsid w:val="00526CA2"/>
    <w:rsid w:val="00530521"/>
    <w:rsid w:val="00530A69"/>
    <w:rsid w:val="005343DE"/>
    <w:rsid w:val="00536304"/>
    <w:rsid w:val="00544D5B"/>
    <w:rsid w:val="0054668F"/>
    <w:rsid w:val="00551183"/>
    <w:rsid w:val="0055363D"/>
    <w:rsid w:val="00567664"/>
    <w:rsid w:val="00577BE3"/>
    <w:rsid w:val="00582F9A"/>
    <w:rsid w:val="00584EF0"/>
    <w:rsid w:val="005931B1"/>
    <w:rsid w:val="0059366D"/>
    <w:rsid w:val="005949DC"/>
    <w:rsid w:val="005A0C0C"/>
    <w:rsid w:val="005B1698"/>
    <w:rsid w:val="005B345A"/>
    <w:rsid w:val="005B50A4"/>
    <w:rsid w:val="005B6D4C"/>
    <w:rsid w:val="005C0930"/>
    <w:rsid w:val="005D01FD"/>
    <w:rsid w:val="005E0E0B"/>
    <w:rsid w:val="005E5722"/>
    <w:rsid w:val="005F0CEE"/>
    <w:rsid w:val="005F16CD"/>
    <w:rsid w:val="005F26C8"/>
    <w:rsid w:val="005F3CE0"/>
    <w:rsid w:val="005F5914"/>
    <w:rsid w:val="00601636"/>
    <w:rsid w:val="00602BB4"/>
    <w:rsid w:val="0060588C"/>
    <w:rsid w:val="00615469"/>
    <w:rsid w:val="00615B7B"/>
    <w:rsid w:val="0062186D"/>
    <w:rsid w:val="00623C17"/>
    <w:rsid w:val="006325BE"/>
    <w:rsid w:val="0063260D"/>
    <w:rsid w:val="00634ABF"/>
    <w:rsid w:val="00640E38"/>
    <w:rsid w:val="00650705"/>
    <w:rsid w:val="00650D2E"/>
    <w:rsid w:val="006510D4"/>
    <w:rsid w:val="0066341D"/>
    <w:rsid w:val="00664037"/>
    <w:rsid w:val="00665403"/>
    <w:rsid w:val="00667030"/>
    <w:rsid w:val="00673605"/>
    <w:rsid w:val="00675C64"/>
    <w:rsid w:val="006865C4"/>
    <w:rsid w:val="0069047B"/>
    <w:rsid w:val="006928DE"/>
    <w:rsid w:val="006939A2"/>
    <w:rsid w:val="006A25EF"/>
    <w:rsid w:val="006A3DA4"/>
    <w:rsid w:val="006A519C"/>
    <w:rsid w:val="006C1AA9"/>
    <w:rsid w:val="006C2397"/>
    <w:rsid w:val="006E3D00"/>
    <w:rsid w:val="006E4372"/>
    <w:rsid w:val="007012DD"/>
    <w:rsid w:val="0070638E"/>
    <w:rsid w:val="007167E4"/>
    <w:rsid w:val="00716FD5"/>
    <w:rsid w:val="00722E58"/>
    <w:rsid w:val="00735778"/>
    <w:rsid w:val="00742AE0"/>
    <w:rsid w:val="0074394B"/>
    <w:rsid w:val="0075173D"/>
    <w:rsid w:val="007564DB"/>
    <w:rsid w:val="00761F8D"/>
    <w:rsid w:val="00764700"/>
    <w:rsid w:val="00771D20"/>
    <w:rsid w:val="0077650F"/>
    <w:rsid w:val="00783312"/>
    <w:rsid w:val="0078772C"/>
    <w:rsid w:val="007A4B91"/>
    <w:rsid w:val="007B2367"/>
    <w:rsid w:val="007C4F37"/>
    <w:rsid w:val="007E6B0B"/>
    <w:rsid w:val="007F24CF"/>
    <w:rsid w:val="007F3BCE"/>
    <w:rsid w:val="007F481C"/>
    <w:rsid w:val="008008D9"/>
    <w:rsid w:val="00800DD4"/>
    <w:rsid w:val="00824B93"/>
    <w:rsid w:val="00832BD4"/>
    <w:rsid w:val="00840824"/>
    <w:rsid w:val="0085205C"/>
    <w:rsid w:val="00855452"/>
    <w:rsid w:val="00860523"/>
    <w:rsid w:val="0087667A"/>
    <w:rsid w:val="00891FEA"/>
    <w:rsid w:val="0089284D"/>
    <w:rsid w:val="00892D72"/>
    <w:rsid w:val="00894289"/>
    <w:rsid w:val="008A7EB0"/>
    <w:rsid w:val="008B3063"/>
    <w:rsid w:val="008B7879"/>
    <w:rsid w:val="008C5DD5"/>
    <w:rsid w:val="008D2D06"/>
    <w:rsid w:val="008D2ECF"/>
    <w:rsid w:val="008E7D8C"/>
    <w:rsid w:val="008F12E4"/>
    <w:rsid w:val="008F261D"/>
    <w:rsid w:val="008F286A"/>
    <w:rsid w:val="008F6ABA"/>
    <w:rsid w:val="00900732"/>
    <w:rsid w:val="0090737E"/>
    <w:rsid w:val="00914C73"/>
    <w:rsid w:val="009207BB"/>
    <w:rsid w:val="009273F0"/>
    <w:rsid w:val="00930F92"/>
    <w:rsid w:val="00932BFA"/>
    <w:rsid w:val="009405E1"/>
    <w:rsid w:val="009414C8"/>
    <w:rsid w:val="00947838"/>
    <w:rsid w:val="00953F6E"/>
    <w:rsid w:val="00955D30"/>
    <w:rsid w:val="00957C8E"/>
    <w:rsid w:val="00961F95"/>
    <w:rsid w:val="009712F9"/>
    <w:rsid w:val="009714C7"/>
    <w:rsid w:val="00973E74"/>
    <w:rsid w:val="00975927"/>
    <w:rsid w:val="00982D70"/>
    <w:rsid w:val="0098528F"/>
    <w:rsid w:val="00986D2F"/>
    <w:rsid w:val="00987434"/>
    <w:rsid w:val="00990C4E"/>
    <w:rsid w:val="00991FC1"/>
    <w:rsid w:val="00993561"/>
    <w:rsid w:val="00996D8B"/>
    <w:rsid w:val="00997F11"/>
    <w:rsid w:val="009A3EFF"/>
    <w:rsid w:val="009B2E59"/>
    <w:rsid w:val="009B4206"/>
    <w:rsid w:val="009B5F27"/>
    <w:rsid w:val="009C1022"/>
    <w:rsid w:val="009D05E0"/>
    <w:rsid w:val="009D6D23"/>
    <w:rsid w:val="009D7B9D"/>
    <w:rsid w:val="009E093F"/>
    <w:rsid w:val="009E62A7"/>
    <w:rsid w:val="00A05AD7"/>
    <w:rsid w:val="00A0669B"/>
    <w:rsid w:val="00A133A9"/>
    <w:rsid w:val="00A13832"/>
    <w:rsid w:val="00A15DB7"/>
    <w:rsid w:val="00A17610"/>
    <w:rsid w:val="00A24185"/>
    <w:rsid w:val="00A26859"/>
    <w:rsid w:val="00A343BC"/>
    <w:rsid w:val="00A345DB"/>
    <w:rsid w:val="00A362B0"/>
    <w:rsid w:val="00A36B66"/>
    <w:rsid w:val="00A37F75"/>
    <w:rsid w:val="00A42F54"/>
    <w:rsid w:val="00A511ED"/>
    <w:rsid w:val="00A537ED"/>
    <w:rsid w:val="00A55697"/>
    <w:rsid w:val="00A566A6"/>
    <w:rsid w:val="00A56C7A"/>
    <w:rsid w:val="00A63221"/>
    <w:rsid w:val="00A66E56"/>
    <w:rsid w:val="00A755B2"/>
    <w:rsid w:val="00A801EB"/>
    <w:rsid w:val="00A82135"/>
    <w:rsid w:val="00A83E81"/>
    <w:rsid w:val="00A90E11"/>
    <w:rsid w:val="00A93064"/>
    <w:rsid w:val="00A93400"/>
    <w:rsid w:val="00A949D3"/>
    <w:rsid w:val="00A9718D"/>
    <w:rsid w:val="00AA17B7"/>
    <w:rsid w:val="00AA2803"/>
    <w:rsid w:val="00AB1C1D"/>
    <w:rsid w:val="00AB40F1"/>
    <w:rsid w:val="00AB5F63"/>
    <w:rsid w:val="00AC068F"/>
    <w:rsid w:val="00AC0C9C"/>
    <w:rsid w:val="00AC6AD0"/>
    <w:rsid w:val="00AE1D7F"/>
    <w:rsid w:val="00AF6950"/>
    <w:rsid w:val="00B078E0"/>
    <w:rsid w:val="00B1316E"/>
    <w:rsid w:val="00B1507A"/>
    <w:rsid w:val="00B22219"/>
    <w:rsid w:val="00B23B2E"/>
    <w:rsid w:val="00B2551B"/>
    <w:rsid w:val="00B2708F"/>
    <w:rsid w:val="00B32918"/>
    <w:rsid w:val="00B3318F"/>
    <w:rsid w:val="00B41494"/>
    <w:rsid w:val="00B453CC"/>
    <w:rsid w:val="00B53E90"/>
    <w:rsid w:val="00B642FD"/>
    <w:rsid w:val="00B65C56"/>
    <w:rsid w:val="00B675EA"/>
    <w:rsid w:val="00B80D25"/>
    <w:rsid w:val="00B810DC"/>
    <w:rsid w:val="00B8192F"/>
    <w:rsid w:val="00BA154A"/>
    <w:rsid w:val="00BA75C7"/>
    <w:rsid w:val="00BB495A"/>
    <w:rsid w:val="00BC23C9"/>
    <w:rsid w:val="00BC2D28"/>
    <w:rsid w:val="00BC61D2"/>
    <w:rsid w:val="00BC78C9"/>
    <w:rsid w:val="00BD0B5E"/>
    <w:rsid w:val="00BD4A51"/>
    <w:rsid w:val="00BE04BB"/>
    <w:rsid w:val="00BE29C5"/>
    <w:rsid w:val="00BF14DD"/>
    <w:rsid w:val="00C00DA4"/>
    <w:rsid w:val="00C0491A"/>
    <w:rsid w:val="00C16278"/>
    <w:rsid w:val="00C16694"/>
    <w:rsid w:val="00C35731"/>
    <w:rsid w:val="00C35CAA"/>
    <w:rsid w:val="00C36C44"/>
    <w:rsid w:val="00C36D5C"/>
    <w:rsid w:val="00C424AD"/>
    <w:rsid w:val="00C4498E"/>
    <w:rsid w:val="00C44E54"/>
    <w:rsid w:val="00C45EEB"/>
    <w:rsid w:val="00C46DC4"/>
    <w:rsid w:val="00C50069"/>
    <w:rsid w:val="00C56134"/>
    <w:rsid w:val="00C57EE5"/>
    <w:rsid w:val="00C62F6E"/>
    <w:rsid w:val="00C63BCB"/>
    <w:rsid w:val="00C7018F"/>
    <w:rsid w:val="00C703ED"/>
    <w:rsid w:val="00C81B17"/>
    <w:rsid w:val="00C874F5"/>
    <w:rsid w:val="00CA663B"/>
    <w:rsid w:val="00CB2FD3"/>
    <w:rsid w:val="00CB6829"/>
    <w:rsid w:val="00CB7AB3"/>
    <w:rsid w:val="00CC6897"/>
    <w:rsid w:val="00CE572F"/>
    <w:rsid w:val="00CE5ECC"/>
    <w:rsid w:val="00CE6C27"/>
    <w:rsid w:val="00CF3ED5"/>
    <w:rsid w:val="00CF4ADC"/>
    <w:rsid w:val="00D00240"/>
    <w:rsid w:val="00D01F0E"/>
    <w:rsid w:val="00D16405"/>
    <w:rsid w:val="00D2337C"/>
    <w:rsid w:val="00D2521F"/>
    <w:rsid w:val="00D348B8"/>
    <w:rsid w:val="00D41074"/>
    <w:rsid w:val="00D469A6"/>
    <w:rsid w:val="00D525E0"/>
    <w:rsid w:val="00D53B45"/>
    <w:rsid w:val="00D62762"/>
    <w:rsid w:val="00D633E0"/>
    <w:rsid w:val="00D63493"/>
    <w:rsid w:val="00D65B76"/>
    <w:rsid w:val="00D75389"/>
    <w:rsid w:val="00D83282"/>
    <w:rsid w:val="00D90F49"/>
    <w:rsid w:val="00D96891"/>
    <w:rsid w:val="00D970BB"/>
    <w:rsid w:val="00D970D3"/>
    <w:rsid w:val="00DA4FD0"/>
    <w:rsid w:val="00DB2750"/>
    <w:rsid w:val="00DB7BE2"/>
    <w:rsid w:val="00DC0B3C"/>
    <w:rsid w:val="00DC1946"/>
    <w:rsid w:val="00DC40FC"/>
    <w:rsid w:val="00DC7F4D"/>
    <w:rsid w:val="00DD12DD"/>
    <w:rsid w:val="00DD693C"/>
    <w:rsid w:val="00DE116D"/>
    <w:rsid w:val="00DE1AF8"/>
    <w:rsid w:val="00DE6C40"/>
    <w:rsid w:val="00E00762"/>
    <w:rsid w:val="00E04E15"/>
    <w:rsid w:val="00E113C7"/>
    <w:rsid w:val="00E11A0D"/>
    <w:rsid w:val="00E12E57"/>
    <w:rsid w:val="00E21D1D"/>
    <w:rsid w:val="00E23A9E"/>
    <w:rsid w:val="00E429C8"/>
    <w:rsid w:val="00E53EB4"/>
    <w:rsid w:val="00E5703E"/>
    <w:rsid w:val="00E60707"/>
    <w:rsid w:val="00E64157"/>
    <w:rsid w:val="00E74128"/>
    <w:rsid w:val="00E7775A"/>
    <w:rsid w:val="00E86AE0"/>
    <w:rsid w:val="00E979FB"/>
    <w:rsid w:val="00EA0939"/>
    <w:rsid w:val="00EA5432"/>
    <w:rsid w:val="00EC2655"/>
    <w:rsid w:val="00EC6A81"/>
    <w:rsid w:val="00ED0B2C"/>
    <w:rsid w:val="00ED4CAA"/>
    <w:rsid w:val="00ED5250"/>
    <w:rsid w:val="00EE023A"/>
    <w:rsid w:val="00EE33EA"/>
    <w:rsid w:val="00EE79C4"/>
    <w:rsid w:val="00F05B48"/>
    <w:rsid w:val="00F10167"/>
    <w:rsid w:val="00F13C19"/>
    <w:rsid w:val="00F23E4E"/>
    <w:rsid w:val="00F430F6"/>
    <w:rsid w:val="00F44CC6"/>
    <w:rsid w:val="00F46286"/>
    <w:rsid w:val="00F46D42"/>
    <w:rsid w:val="00F4720E"/>
    <w:rsid w:val="00F47834"/>
    <w:rsid w:val="00F605F2"/>
    <w:rsid w:val="00F62446"/>
    <w:rsid w:val="00F66278"/>
    <w:rsid w:val="00F76522"/>
    <w:rsid w:val="00F869AF"/>
    <w:rsid w:val="00F94263"/>
    <w:rsid w:val="00FB57C1"/>
    <w:rsid w:val="00FB7489"/>
    <w:rsid w:val="00FC28C7"/>
    <w:rsid w:val="00FC2F03"/>
    <w:rsid w:val="00FD3F2A"/>
    <w:rsid w:val="00FD6C2A"/>
    <w:rsid w:val="00FF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86869"/>
  <w15:docId w15:val="{6CA70C1C-31C9-864E-B134-5A3D9CA16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="Arial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FH Standard"/>
    <w:qFormat/>
    <w:rsid w:val="00AC068F"/>
    <w:rPr>
      <w:rFonts w:asciiTheme="minorHAnsi" w:hAnsiTheme="minorHAnsi" w:cstheme="minorBidi"/>
      <w:sz w:val="22"/>
      <w:szCs w:val="22"/>
    </w:rPr>
  </w:style>
  <w:style w:type="paragraph" w:styleId="berschrift1">
    <w:name w:val="heading 1"/>
    <w:aliases w:val="FH Überschrift 1"/>
    <w:basedOn w:val="Standard"/>
    <w:next w:val="FHFlietext"/>
    <w:link w:val="berschrift1Zchn"/>
    <w:qFormat/>
    <w:rsid w:val="0062186D"/>
    <w:pPr>
      <w:keepNext/>
      <w:keepLines/>
      <w:spacing w:after="0" w:line="300" w:lineRule="auto"/>
      <w:outlineLvl w:val="0"/>
    </w:pPr>
    <w:rPr>
      <w:rFonts w:ascii="Verdana" w:eastAsiaTheme="majorEastAsia" w:hAnsi="Verdana" w:cstheme="majorBidi"/>
      <w:b/>
      <w:color w:val="003B6C"/>
      <w:sz w:val="32"/>
      <w:szCs w:val="32"/>
    </w:rPr>
  </w:style>
  <w:style w:type="paragraph" w:styleId="berschrift2">
    <w:name w:val="heading 2"/>
    <w:aliases w:val="FH Überschrift 2"/>
    <w:basedOn w:val="Standard"/>
    <w:next w:val="FHFlietext"/>
    <w:link w:val="berschrift2Zchn"/>
    <w:unhideWhenUsed/>
    <w:qFormat/>
    <w:rsid w:val="0062186D"/>
    <w:pPr>
      <w:keepNext/>
      <w:keepLines/>
      <w:spacing w:after="0" w:line="300" w:lineRule="auto"/>
      <w:outlineLvl w:val="1"/>
    </w:pPr>
    <w:rPr>
      <w:rFonts w:ascii="Verdana" w:eastAsiaTheme="majorEastAsia" w:hAnsi="Verdana" w:cstheme="majorBidi"/>
      <w:b/>
      <w:color w:val="003B6C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D2521F"/>
    <w:rPr>
      <w:color w:val="0563C1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D2521F"/>
    <w:rPr>
      <w:color w:val="808080"/>
      <w:shd w:val="clear" w:color="auto" w:fill="E6E6E6"/>
    </w:rPr>
  </w:style>
  <w:style w:type="paragraph" w:styleId="Kopfzeile">
    <w:name w:val="header"/>
    <w:basedOn w:val="Standard"/>
    <w:link w:val="KopfzeileZchn"/>
    <w:uiPriority w:val="99"/>
    <w:unhideWhenUsed/>
    <w:rsid w:val="00C703ED"/>
    <w:pPr>
      <w:tabs>
        <w:tab w:val="center" w:pos="4536"/>
        <w:tab w:val="right" w:pos="9072"/>
      </w:tabs>
      <w:spacing w:after="0" w:line="240" w:lineRule="auto"/>
    </w:pPr>
    <w:rPr>
      <w:rFonts w:ascii="Verdana" w:hAnsi="Verdana" w:cs="Arial"/>
      <w:sz w:val="20"/>
      <w:szCs w:val="20"/>
    </w:rPr>
  </w:style>
  <w:style w:type="character" w:customStyle="1" w:styleId="KopfzeileZchn">
    <w:name w:val="Kopfzeile Zchn"/>
    <w:basedOn w:val="Absatz-Standardschriftart"/>
    <w:link w:val="Kopfzeile"/>
    <w:uiPriority w:val="99"/>
    <w:rsid w:val="00C703ED"/>
  </w:style>
  <w:style w:type="paragraph" w:styleId="Fuzeile">
    <w:name w:val="footer"/>
    <w:aliases w:val="FH Fußzeile"/>
    <w:basedOn w:val="Standard"/>
    <w:link w:val="FuzeileZchn"/>
    <w:uiPriority w:val="99"/>
    <w:unhideWhenUsed/>
    <w:qFormat/>
    <w:rsid w:val="004D4CF8"/>
    <w:pPr>
      <w:tabs>
        <w:tab w:val="center" w:pos="4536"/>
        <w:tab w:val="right" w:pos="9072"/>
      </w:tabs>
      <w:spacing w:after="0" w:line="300" w:lineRule="auto"/>
    </w:pPr>
    <w:rPr>
      <w:rFonts w:ascii="Verdana" w:hAnsi="Verdana" w:cs="Arial"/>
      <w:sz w:val="16"/>
      <w:szCs w:val="20"/>
    </w:rPr>
  </w:style>
  <w:style w:type="character" w:customStyle="1" w:styleId="FuzeileZchn">
    <w:name w:val="Fußzeile Zchn"/>
    <w:aliases w:val="FH Fußzeile Zchn"/>
    <w:basedOn w:val="Absatz-Standardschriftart"/>
    <w:link w:val="Fuzeile"/>
    <w:uiPriority w:val="99"/>
    <w:rsid w:val="004D4CF8"/>
    <w:rPr>
      <w:sz w:val="16"/>
    </w:rPr>
  </w:style>
  <w:style w:type="paragraph" w:customStyle="1" w:styleId="EinfAbs">
    <w:name w:val="[Einf. Abs.]"/>
    <w:basedOn w:val="Standard"/>
    <w:uiPriority w:val="99"/>
    <w:rsid w:val="003521B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customStyle="1" w:styleId="FHFlietext">
    <w:name w:val="FH Fließtext"/>
    <w:basedOn w:val="Standard"/>
    <w:link w:val="FHFlietextZchn"/>
    <w:qFormat/>
    <w:rsid w:val="001053A7"/>
    <w:pPr>
      <w:spacing w:after="0" w:line="300" w:lineRule="auto"/>
    </w:pPr>
    <w:rPr>
      <w:rFonts w:ascii="Verdana" w:hAnsi="Verdana" w:cs="Arial"/>
      <w:sz w:val="20"/>
      <w:szCs w:val="20"/>
    </w:rPr>
  </w:style>
  <w:style w:type="paragraph" w:styleId="KeinLeerraum">
    <w:name w:val="No Spacing"/>
    <w:uiPriority w:val="2"/>
    <w:rsid w:val="00DA4FD0"/>
    <w:pPr>
      <w:spacing w:after="0" w:line="240" w:lineRule="auto"/>
    </w:pPr>
  </w:style>
  <w:style w:type="character" w:customStyle="1" w:styleId="FHFlietextZchn">
    <w:name w:val="FH Fließtext Zchn"/>
    <w:basedOn w:val="Absatz-Standardschriftart"/>
    <w:link w:val="FHFlietext"/>
    <w:rsid w:val="003F55CD"/>
  </w:style>
  <w:style w:type="paragraph" w:customStyle="1" w:styleId="FHAdresse">
    <w:name w:val="FH Adresse"/>
    <w:basedOn w:val="Standard"/>
    <w:link w:val="FHAdresseZchn"/>
    <w:uiPriority w:val="2"/>
    <w:qFormat/>
    <w:rsid w:val="00A755B2"/>
    <w:pPr>
      <w:spacing w:after="0" w:line="240" w:lineRule="exact"/>
    </w:pPr>
    <w:rPr>
      <w:rFonts w:ascii="Verdana" w:hAnsi="Verdana" w:cs="Arial"/>
      <w:sz w:val="16"/>
      <w:szCs w:val="16"/>
    </w:rPr>
  </w:style>
  <w:style w:type="paragraph" w:customStyle="1" w:styleId="FHAbsender">
    <w:name w:val="FH Absender"/>
    <w:basedOn w:val="Standard"/>
    <w:link w:val="FHAbsenderZchn"/>
    <w:uiPriority w:val="2"/>
    <w:qFormat/>
    <w:rsid w:val="00C62F6E"/>
    <w:pPr>
      <w:spacing w:after="0"/>
    </w:pPr>
    <w:rPr>
      <w:rFonts w:ascii="Verdana" w:hAnsi="Verdana" w:cs="Arial"/>
      <w:sz w:val="14"/>
      <w:szCs w:val="14"/>
    </w:rPr>
  </w:style>
  <w:style w:type="character" w:customStyle="1" w:styleId="FHAdresseZchn">
    <w:name w:val="FH Adresse Zchn"/>
    <w:basedOn w:val="Absatz-Standardschriftart"/>
    <w:link w:val="FHAdresse"/>
    <w:uiPriority w:val="2"/>
    <w:rsid w:val="003F55CD"/>
    <w:rPr>
      <w:sz w:val="16"/>
      <w:szCs w:val="16"/>
    </w:rPr>
  </w:style>
  <w:style w:type="paragraph" w:customStyle="1" w:styleId="FHEmpfnger">
    <w:name w:val="FH Empfänger"/>
    <w:basedOn w:val="Standard"/>
    <w:link w:val="FHEmpfngerZchn"/>
    <w:uiPriority w:val="2"/>
    <w:qFormat/>
    <w:rsid w:val="00C62F6E"/>
    <w:pPr>
      <w:spacing w:after="0"/>
    </w:pPr>
    <w:rPr>
      <w:rFonts w:ascii="Verdana" w:hAnsi="Verdana" w:cs="Arial"/>
      <w:sz w:val="20"/>
      <w:szCs w:val="20"/>
    </w:rPr>
  </w:style>
  <w:style w:type="character" w:customStyle="1" w:styleId="FHAbsenderZchn">
    <w:name w:val="FH Absender Zchn"/>
    <w:basedOn w:val="Absatz-Standardschriftart"/>
    <w:link w:val="FHAbsender"/>
    <w:uiPriority w:val="2"/>
    <w:rsid w:val="003F55CD"/>
    <w:rPr>
      <w:sz w:val="14"/>
      <w:szCs w:val="14"/>
    </w:rPr>
  </w:style>
  <w:style w:type="character" w:customStyle="1" w:styleId="FHEmpfngerZchn">
    <w:name w:val="FH Empfänger Zchn"/>
    <w:basedOn w:val="Absatz-Standardschriftart"/>
    <w:link w:val="FHEmpfnger"/>
    <w:uiPriority w:val="2"/>
    <w:rsid w:val="003F55CD"/>
  </w:style>
  <w:style w:type="table" w:styleId="Tabellenraster">
    <w:name w:val="Table Grid"/>
    <w:basedOn w:val="NormaleTabelle"/>
    <w:uiPriority w:val="39"/>
    <w:rsid w:val="00722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D348B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348B8"/>
    <w:pPr>
      <w:spacing w:after="0" w:line="240" w:lineRule="auto"/>
    </w:pPr>
    <w:rPr>
      <w:rFonts w:ascii="Verdana" w:hAnsi="Verdana" w:cs="Arial"/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348B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348B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348B8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348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348B8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0545A8"/>
    <w:rPr>
      <w:color w:val="808080"/>
    </w:rPr>
  </w:style>
  <w:style w:type="paragraph" w:styleId="Titel">
    <w:name w:val="Title"/>
    <w:basedOn w:val="Standard"/>
    <w:next w:val="Standard"/>
    <w:link w:val="TitelZchn"/>
    <w:uiPriority w:val="10"/>
    <w:rsid w:val="00AC0C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0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aliases w:val="FH Überschrift 2 Zchn"/>
    <w:basedOn w:val="Absatz-Standardschriftart"/>
    <w:link w:val="berschrift2"/>
    <w:rsid w:val="0062186D"/>
    <w:rPr>
      <w:rFonts w:eastAsiaTheme="majorEastAsia" w:cstheme="majorBidi"/>
      <w:b/>
      <w:color w:val="003B6C"/>
      <w:sz w:val="26"/>
      <w:szCs w:val="26"/>
    </w:rPr>
  </w:style>
  <w:style w:type="paragraph" w:customStyle="1" w:styleId="FHAkzentBlau">
    <w:name w:val="FH Akzent Blau"/>
    <w:link w:val="FHAkzentBlauZchn"/>
    <w:uiPriority w:val="1"/>
    <w:qFormat/>
    <w:rsid w:val="0062186D"/>
    <w:pPr>
      <w:spacing w:after="0" w:line="300" w:lineRule="auto"/>
    </w:pPr>
    <w:rPr>
      <w:b/>
      <w:color w:val="003B6C"/>
      <w:szCs w:val="40"/>
    </w:rPr>
  </w:style>
  <w:style w:type="character" w:customStyle="1" w:styleId="berschrift1Zchn">
    <w:name w:val="Überschrift 1 Zchn"/>
    <w:aliases w:val="FH Überschrift 1 Zchn"/>
    <w:basedOn w:val="Absatz-Standardschriftart"/>
    <w:link w:val="berschrift1"/>
    <w:rsid w:val="0062186D"/>
    <w:rPr>
      <w:rFonts w:eastAsiaTheme="majorEastAsia" w:cstheme="majorBidi"/>
      <w:b/>
      <w:color w:val="003B6C"/>
      <w:sz w:val="32"/>
      <w:szCs w:val="32"/>
    </w:rPr>
  </w:style>
  <w:style w:type="character" w:customStyle="1" w:styleId="FHAkzentBlauZchn">
    <w:name w:val="FH Akzent Blau Zchn"/>
    <w:basedOn w:val="FHFlietextZchn"/>
    <w:link w:val="FHAkzentBlau"/>
    <w:uiPriority w:val="1"/>
    <w:rsid w:val="0062186D"/>
    <w:rPr>
      <w:b/>
      <w:color w:val="003B6C"/>
      <w:szCs w:val="40"/>
    </w:rPr>
  </w:style>
  <w:style w:type="paragraph" w:styleId="Listenabsatz">
    <w:name w:val="List Paragraph"/>
    <w:basedOn w:val="Standard"/>
    <w:uiPriority w:val="34"/>
    <w:rsid w:val="006C1AA9"/>
    <w:pPr>
      <w:spacing w:after="0" w:line="300" w:lineRule="auto"/>
      <w:ind w:left="720"/>
      <w:contextualSpacing/>
    </w:pPr>
    <w:rPr>
      <w:rFonts w:ascii="Verdana" w:hAnsi="Verdana" w:cs="Arial"/>
      <w:sz w:val="20"/>
      <w:szCs w:val="20"/>
    </w:rPr>
  </w:style>
  <w:style w:type="paragraph" w:customStyle="1" w:styleId="FHNummerierung">
    <w:name w:val="FH Nummerierung"/>
    <w:uiPriority w:val="1"/>
    <w:qFormat/>
    <w:rsid w:val="008C5DD5"/>
    <w:pPr>
      <w:numPr>
        <w:numId w:val="7"/>
      </w:numPr>
      <w:spacing w:after="0" w:line="300" w:lineRule="auto"/>
      <w:ind w:left="714" w:hanging="357"/>
    </w:pPr>
  </w:style>
  <w:style w:type="paragraph" w:customStyle="1" w:styleId="FHAufzhlungen">
    <w:name w:val="FH Aufzählungen"/>
    <w:uiPriority w:val="1"/>
    <w:qFormat/>
    <w:rsid w:val="008C5DD5"/>
    <w:pPr>
      <w:numPr>
        <w:numId w:val="6"/>
      </w:numPr>
      <w:spacing w:after="0" w:line="300" w:lineRule="auto"/>
      <w:ind w:left="714" w:hanging="357"/>
    </w:pPr>
  </w:style>
  <w:style w:type="paragraph" w:customStyle="1" w:styleId="FHListenebene">
    <w:name w:val="FH Listenebene"/>
    <w:uiPriority w:val="1"/>
    <w:qFormat/>
    <w:rsid w:val="005931B1"/>
    <w:pPr>
      <w:numPr>
        <w:numId w:val="8"/>
      </w:numPr>
      <w:spacing w:after="0" w:line="300" w:lineRule="auto"/>
      <w:ind w:left="357" w:hanging="357"/>
    </w:pPr>
  </w:style>
  <w:style w:type="paragraph" w:customStyle="1" w:styleId="Default">
    <w:name w:val="Default"/>
    <w:rsid w:val="00AC068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0AE10059F33C4FC7BD8D51824F6A3EB11">
    <w:name w:val="0AE10059F33C4FC7BD8D51824F6A3EB11"/>
    <w:rsid w:val="00CC689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5DEDF17AA0B94F2982256662F46660564">
    <w:name w:val="5DEDF17AA0B94F2982256662F46660564"/>
    <w:rsid w:val="00E86AE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BesuchterLink">
    <w:name w:val="FollowedHyperlink"/>
    <w:basedOn w:val="Absatz-Standardschriftart"/>
    <w:uiPriority w:val="99"/>
    <w:semiHidden/>
    <w:unhideWhenUsed/>
    <w:rsid w:val="005E0E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h-kiel.de/fileadmin/data/pruefungsangelegenheiten/studierende/einverstaendnigserklaerung_zur_veroeffentlichung_einer_thesis.dot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ern.ahlert/Downloads/antrag_auf_zulassung_zur_bachelor-__master-thesis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58D8F561797AD41A307E250ECCCDEC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F20A827-3A7E-0141-A072-960A2BFF632D}"/>
      </w:docPartPr>
      <w:docPartBody>
        <w:p w:rsidR="00E949CB" w:rsidRDefault="00000000">
          <w:pPr>
            <w:pStyle w:val="A58D8F561797AD41A307E250ECCCDEC3"/>
          </w:pPr>
          <w:r>
            <w:rPr>
              <w:rStyle w:val="Platzhaltertext"/>
              <w:color w:val="FF0000"/>
            </w:rPr>
            <w:t>Bitte auswählen</w:t>
          </w:r>
        </w:p>
      </w:docPartBody>
    </w:docPart>
    <w:docPart>
      <w:docPartPr>
        <w:name w:val="698E290A5063CF4CB8FA15151C762BA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89CEF06-9D11-B04D-83CD-CB29562CA5C7}"/>
      </w:docPartPr>
      <w:docPartBody>
        <w:p w:rsidR="00E949CB" w:rsidRDefault="00000000">
          <w:pPr>
            <w:pStyle w:val="698E290A5063CF4CB8FA15151C762BA1"/>
          </w:pPr>
          <w:r w:rsidRPr="00CF31B1">
            <w:rPr>
              <w:rStyle w:val="FHFlietextZchn"/>
              <w:color w:val="FF0000"/>
            </w:rPr>
            <w:t xml:space="preserve">Bitte </w:t>
          </w:r>
          <w:r>
            <w:rPr>
              <w:rStyle w:val="FHFlietextZchn"/>
              <w:color w:val="FF0000"/>
            </w:rPr>
            <w:t>auswählen</w:t>
          </w:r>
        </w:p>
      </w:docPartBody>
    </w:docPart>
    <w:docPart>
      <w:docPartPr>
        <w:name w:val="6B75F861ED25224EA16A18000336B55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8983C5F-087F-8146-AF81-0CF7EDD040FF}"/>
      </w:docPartPr>
      <w:docPartBody>
        <w:p w:rsidR="00E949CB" w:rsidRDefault="00000000">
          <w:pPr>
            <w:pStyle w:val="6B75F861ED25224EA16A18000336B55E"/>
          </w:pPr>
          <w:r w:rsidRPr="00CF31B1">
            <w:rPr>
              <w:rStyle w:val="FHFlietextZchn"/>
              <w:color w:val="FF0000"/>
            </w:rPr>
            <w:t xml:space="preserve">Bitte </w:t>
          </w:r>
          <w:r>
            <w:rPr>
              <w:rStyle w:val="FHFlietextZchn"/>
              <w:color w:val="FF0000"/>
            </w:rPr>
            <w:t>Name, Vorname</w:t>
          </w:r>
          <w:r w:rsidRPr="00CF31B1">
            <w:rPr>
              <w:rStyle w:val="FHFlietextZchn"/>
              <w:color w:val="FF0000"/>
            </w:rPr>
            <w:t xml:space="preserve"> eingeben</w:t>
          </w:r>
        </w:p>
      </w:docPartBody>
    </w:docPart>
    <w:docPart>
      <w:docPartPr>
        <w:name w:val="898FF26E0F0691409F7D058DBEA2EA5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A16FA7D-D1EB-0742-92E9-918F3F9BBC17}"/>
      </w:docPartPr>
      <w:docPartBody>
        <w:p w:rsidR="00E949CB" w:rsidRDefault="00000000">
          <w:pPr>
            <w:pStyle w:val="898FF26E0F0691409F7D058DBEA2EA55"/>
          </w:pPr>
          <w:r w:rsidRPr="00704F2C">
            <w:rPr>
              <w:rStyle w:val="FHFlietextZchn"/>
              <w:color w:val="FF0000"/>
            </w:rPr>
            <w:t>Bitte Matrikel-Nr. eingeben</w:t>
          </w:r>
        </w:p>
      </w:docPartBody>
    </w:docPart>
    <w:docPart>
      <w:docPartPr>
        <w:name w:val="711E64A152DE33458B8990E887C98C0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ED8956A-E85F-1241-B74A-112F5F361E08}"/>
      </w:docPartPr>
      <w:docPartBody>
        <w:p w:rsidR="00E949CB" w:rsidRDefault="00000000">
          <w:pPr>
            <w:pStyle w:val="711E64A152DE33458B8990E887C98C0B"/>
          </w:pPr>
          <w:r>
            <w:rPr>
              <w:color w:val="FF0000"/>
            </w:rPr>
            <w:t>Bi</w:t>
          </w:r>
          <w:r w:rsidRPr="003169FE">
            <w:rPr>
              <w:color w:val="FF0000"/>
            </w:rPr>
            <w:t>tte die Adresse eingeben</w:t>
          </w:r>
        </w:p>
      </w:docPartBody>
    </w:docPart>
    <w:docPart>
      <w:docPartPr>
        <w:name w:val="5FAC9A417929364F88F16DF57E6C709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8921B1C-4725-FE45-8BE9-DB75EAF15DB3}"/>
      </w:docPartPr>
      <w:docPartBody>
        <w:p w:rsidR="00E949CB" w:rsidRDefault="00000000">
          <w:pPr>
            <w:pStyle w:val="5FAC9A417929364F88F16DF57E6C7094"/>
          </w:pPr>
          <w:r>
            <w:rPr>
              <w:rStyle w:val="Platzhaltertext"/>
              <w:color w:val="FF0000"/>
            </w:rPr>
            <w:t>Bitte E-Mail Adresse ei</w:t>
          </w:r>
          <w:r w:rsidRPr="00E86AE0">
            <w:rPr>
              <w:rStyle w:val="Platzhaltertext"/>
              <w:color w:val="FF0000"/>
            </w:rPr>
            <w:t>ngeben</w:t>
          </w:r>
        </w:p>
      </w:docPartBody>
    </w:docPart>
    <w:docPart>
      <w:docPartPr>
        <w:name w:val="63E46260E26616488A1710BC14BFD7C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A532B2B-9E38-9C4F-853C-E5AF1BC937F1}"/>
      </w:docPartPr>
      <w:docPartBody>
        <w:p w:rsidR="00E949CB" w:rsidRDefault="00000000">
          <w:pPr>
            <w:pStyle w:val="63E46260E26616488A1710BC14BFD7C0"/>
          </w:pPr>
          <w:r>
            <w:rPr>
              <w:rStyle w:val="Platzhaltertext"/>
              <w:color w:val="FF0000"/>
            </w:rPr>
            <w:t>Bitte Telefon-Nr. ei</w:t>
          </w:r>
          <w:r w:rsidRPr="00E86AE0">
            <w:rPr>
              <w:rStyle w:val="Platzhaltertext"/>
              <w:color w:val="FF0000"/>
            </w:rPr>
            <w:t>ngeben</w:t>
          </w:r>
        </w:p>
      </w:docPartBody>
    </w:docPart>
    <w:docPart>
      <w:docPartPr>
        <w:name w:val="EAAE7B2D881564459020DE8E0ED149E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95C2A22-48DD-AD42-BE5C-7529DF313A9B}"/>
      </w:docPartPr>
      <w:docPartBody>
        <w:p w:rsidR="00E949CB" w:rsidRDefault="00000000">
          <w:pPr>
            <w:pStyle w:val="EAAE7B2D881564459020DE8E0ED149E2"/>
          </w:pPr>
          <w:r>
            <w:rPr>
              <w:color w:val="FF0000"/>
            </w:rPr>
            <w:t>Bitte aus</w:t>
          </w:r>
          <w:r w:rsidRPr="00F53434">
            <w:rPr>
              <w:color w:val="FF0000"/>
            </w:rPr>
            <w:t>wählen</w:t>
          </w:r>
        </w:p>
      </w:docPartBody>
    </w:docPart>
    <w:docPart>
      <w:docPartPr>
        <w:name w:val="1CEAEC0FB5931D47BCEC3BC1F86817B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A6B707E-08E0-8348-8941-136006B2FC26}"/>
      </w:docPartPr>
      <w:docPartBody>
        <w:p w:rsidR="00E949CB" w:rsidRDefault="00000000">
          <w:pPr>
            <w:pStyle w:val="1CEAEC0FB5931D47BCEC3BC1F86817B1"/>
          </w:pPr>
          <w:r w:rsidRPr="00CF31B1">
            <w:rPr>
              <w:rStyle w:val="FHFlietextZchn"/>
              <w:color w:val="FF0000"/>
            </w:rPr>
            <w:t xml:space="preserve">Bitte </w:t>
          </w:r>
          <w:r>
            <w:rPr>
              <w:rStyle w:val="FHFlietextZchn"/>
              <w:color w:val="FF0000"/>
            </w:rPr>
            <w:t>auswählen</w:t>
          </w:r>
        </w:p>
      </w:docPartBody>
    </w:docPart>
    <w:docPart>
      <w:docPartPr>
        <w:name w:val="D355B3EC5A08F04CB04279481DF5BE5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04DD40F-67FC-614F-A946-097FCDC44E8D}"/>
      </w:docPartPr>
      <w:docPartBody>
        <w:p w:rsidR="00E949CB" w:rsidRDefault="00000000">
          <w:pPr>
            <w:pStyle w:val="D355B3EC5A08F04CB04279481DF5BE5B"/>
          </w:pPr>
          <w:r w:rsidRPr="00CF31B1">
            <w:rPr>
              <w:rStyle w:val="FHFlietextZchn"/>
              <w:color w:val="FF0000"/>
            </w:rPr>
            <w:t xml:space="preserve">Bitte </w:t>
          </w:r>
          <w:r>
            <w:rPr>
              <w:rStyle w:val="FHFlietextZchn"/>
              <w:color w:val="FF0000"/>
            </w:rPr>
            <w:t xml:space="preserve">Vor- und </w:t>
          </w:r>
          <w:r w:rsidRPr="00CF31B1">
            <w:rPr>
              <w:rStyle w:val="FHFlietextZchn"/>
              <w:color w:val="FF0000"/>
            </w:rPr>
            <w:t>N</w:t>
          </w:r>
          <w:r>
            <w:rPr>
              <w:rStyle w:val="FHFlietextZchn"/>
              <w:color w:val="FF0000"/>
            </w:rPr>
            <w:t>achname</w:t>
          </w:r>
          <w:r w:rsidRPr="00CF31B1">
            <w:rPr>
              <w:rStyle w:val="FHFlietextZchn"/>
              <w:color w:val="FF0000"/>
            </w:rPr>
            <w:t xml:space="preserve"> eingeben</w:t>
          </w:r>
        </w:p>
      </w:docPartBody>
    </w:docPart>
    <w:docPart>
      <w:docPartPr>
        <w:name w:val="472510DB43486D41B07B7EF5C46B95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2861827-195D-4C4E-8D1D-3C4FD35AA157}"/>
      </w:docPartPr>
      <w:docPartBody>
        <w:p w:rsidR="00E949CB" w:rsidRDefault="00000000">
          <w:pPr>
            <w:pStyle w:val="472510DB43486D41B07B7EF5C46B9540"/>
          </w:pPr>
          <w:r w:rsidRPr="00034A25">
            <w:rPr>
              <w:rStyle w:val="Platzhaltertext"/>
              <w:color w:val="FF0000"/>
            </w:rPr>
            <w:t>Bitte Ort und Datum eingeben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nion Pro">
    <w:panose1 w:val="020B0604020202020204"/>
    <w:charset w:val="00"/>
    <w:family w:val="roman"/>
    <w:notTrueType/>
    <w:pitch w:val="variable"/>
    <w:sig w:usb0="E00002AF" w:usb1="5000E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006"/>
    <w:rsid w:val="000272F7"/>
    <w:rsid w:val="00083006"/>
    <w:rsid w:val="000A516F"/>
    <w:rsid w:val="0012213F"/>
    <w:rsid w:val="0015670E"/>
    <w:rsid w:val="005B50A4"/>
    <w:rsid w:val="00783312"/>
    <w:rsid w:val="00E949CB"/>
    <w:rsid w:val="00EC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A58D8F561797AD41A307E250ECCCDEC3">
    <w:name w:val="A58D8F561797AD41A307E250ECCCDEC3"/>
  </w:style>
  <w:style w:type="paragraph" w:customStyle="1" w:styleId="FHFlietext">
    <w:name w:val="FH Fließtext"/>
    <w:basedOn w:val="Standard"/>
    <w:link w:val="FHFlietextZchn"/>
    <w:qFormat/>
    <w:pPr>
      <w:spacing w:after="0" w:line="300" w:lineRule="auto"/>
    </w:pPr>
    <w:rPr>
      <w:rFonts w:ascii="Verdana" w:eastAsiaTheme="minorHAnsi" w:hAnsi="Verdana" w:cs="Arial"/>
      <w:kern w:val="0"/>
      <w:sz w:val="20"/>
      <w:szCs w:val="20"/>
      <w:lang w:eastAsia="en-US"/>
      <w14:ligatures w14:val="none"/>
    </w:rPr>
  </w:style>
  <w:style w:type="character" w:customStyle="1" w:styleId="FHFlietextZchn">
    <w:name w:val="FH Fließtext Zchn"/>
    <w:basedOn w:val="Absatz-Standardschriftart"/>
    <w:link w:val="FHFlietext"/>
    <w:rPr>
      <w:rFonts w:ascii="Verdana" w:eastAsiaTheme="minorHAnsi" w:hAnsi="Verdana" w:cs="Arial"/>
      <w:kern w:val="0"/>
      <w:sz w:val="20"/>
      <w:szCs w:val="20"/>
      <w:lang w:eastAsia="en-US"/>
      <w14:ligatures w14:val="none"/>
    </w:rPr>
  </w:style>
  <w:style w:type="paragraph" w:customStyle="1" w:styleId="698E290A5063CF4CB8FA15151C762BA1">
    <w:name w:val="698E290A5063CF4CB8FA15151C762BA1"/>
  </w:style>
  <w:style w:type="paragraph" w:customStyle="1" w:styleId="6B75F861ED25224EA16A18000336B55E">
    <w:name w:val="6B75F861ED25224EA16A18000336B55E"/>
  </w:style>
  <w:style w:type="paragraph" w:customStyle="1" w:styleId="898FF26E0F0691409F7D058DBEA2EA55">
    <w:name w:val="898FF26E0F0691409F7D058DBEA2EA55"/>
  </w:style>
  <w:style w:type="paragraph" w:customStyle="1" w:styleId="711E64A152DE33458B8990E887C98C0B">
    <w:name w:val="711E64A152DE33458B8990E887C98C0B"/>
  </w:style>
  <w:style w:type="paragraph" w:customStyle="1" w:styleId="5FAC9A417929364F88F16DF57E6C7094">
    <w:name w:val="5FAC9A417929364F88F16DF57E6C7094"/>
  </w:style>
  <w:style w:type="paragraph" w:customStyle="1" w:styleId="63E46260E26616488A1710BC14BFD7C0">
    <w:name w:val="63E46260E26616488A1710BC14BFD7C0"/>
  </w:style>
  <w:style w:type="paragraph" w:customStyle="1" w:styleId="EAAE7B2D881564459020DE8E0ED149E2">
    <w:name w:val="EAAE7B2D881564459020DE8E0ED149E2"/>
  </w:style>
  <w:style w:type="paragraph" w:customStyle="1" w:styleId="1CEAEC0FB5931D47BCEC3BC1F86817B1">
    <w:name w:val="1CEAEC0FB5931D47BCEC3BC1F86817B1"/>
  </w:style>
  <w:style w:type="paragraph" w:customStyle="1" w:styleId="D355B3EC5A08F04CB04279481DF5BE5B">
    <w:name w:val="D355B3EC5A08F04CB04279481DF5BE5B"/>
  </w:style>
  <w:style w:type="paragraph" w:customStyle="1" w:styleId="472510DB43486D41B07B7EF5C46B9540">
    <w:name w:val="472510DB43486D41B07B7EF5C46B95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802719-5601-48CA-AA48-6DC9824CD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antrag_auf_zulassung_zur_bachelor-__master-thesis (1).dotx</Template>
  <TotalTime>0</TotalTime>
  <Pages>1</Pages>
  <Words>253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Ahlert, Joern</dc:creator>
  <cp:keywords/>
  <dc:description/>
  <cp:lastModifiedBy>Ahlert, Joern</cp:lastModifiedBy>
  <cp:revision>3</cp:revision>
  <cp:lastPrinted>2025-12-04T16:51:00Z</cp:lastPrinted>
  <dcterms:created xsi:type="dcterms:W3CDTF">2025-12-04T16:51:00Z</dcterms:created>
  <dcterms:modified xsi:type="dcterms:W3CDTF">2025-12-04T16:52:00Z</dcterms:modified>
</cp:coreProperties>
</file>